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101986">
        <w:rPr>
          <w:rFonts w:eastAsia="MS Mincho"/>
        </w:rPr>
        <w:t>@10Dance</w:t>
      </w:r>
    </w:p>
    <w:p w:rsidR="00474366" w:rsidRDefault="00474366">
      <w:pPr>
        <w:rPr>
          <w:rFonts w:eastAsia="MS Mincho"/>
        </w:rPr>
      </w:pPr>
    </w:p>
    <w:p w:rsidR="00474366" w:rsidRDefault="00536458" w:rsidP="004779B9">
      <w:pPr>
        <w:jc w:val="center"/>
        <w:rPr>
          <w:rFonts w:eastAsia="MS Mincho"/>
        </w:rPr>
      </w:pPr>
      <w:r>
        <w:rPr>
          <w:rFonts w:eastAsia="MS Mincho"/>
        </w:rPr>
        <w:t>Group</w:t>
      </w:r>
      <w:r w:rsidR="00101986">
        <w:rPr>
          <w:rFonts w:eastAsia="MS Mincho"/>
        </w:rPr>
        <w:t xml:space="preserve"> B4</w:t>
      </w:r>
    </w:p>
    <w:p w:rsidR="004779B9" w:rsidRDefault="00101986" w:rsidP="004779B9">
      <w:pPr>
        <w:jc w:val="center"/>
        <w:rPr>
          <w:rFonts w:eastAsia="MS Mincho"/>
        </w:rPr>
      </w:pPr>
      <w:r>
        <w:rPr>
          <w:rFonts w:eastAsia="MS Mincho"/>
        </w:rPr>
        <w:t xml:space="preserve">Brandon Maxwell, Curtis </w:t>
      </w:r>
      <w:proofErr w:type="spellStart"/>
      <w:r>
        <w:rPr>
          <w:rFonts w:eastAsia="MS Mincho"/>
        </w:rPr>
        <w:t>Ullerich</w:t>
      </w:r>
      <w:proofErr w:type="spellEnd"/>
      <w:r>
        <w:rPr>
          <w:rFonts w:eastAsia="MS Mincho"/>
        </w:rPr>
        <w:t xml:space="preserve">, </w:t>
      </w:r>
      <w:proofErr w:type="spellStart"/>
      <w:r>
        <w:rPr>
          <w:rFonts w:eastAsia="MS Mincho"/>
        </w:rPr>
        <w:t>Yifei</w:t>
      </w:r>
      <w:proofErr w:type="spellEnd"/>
      <w:r>
        <w:rPr>
          <w:rFonts w:eastAsia="MS Mincho"/>
        </w:rPr>
        <w:t xml:space="preserve"> Zhu, and Todd Wegter</w:t>
      </w:r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101986">
            <w:pPr>
              <w:rPr>
                <w:rFonts w:eastAsia="MS Mincho"/>
              </w:rPr>
            </w:pPr>
            <w:r>
              <w:rPr>
                <w:rFonts w:eastAsia="MS Mincho"/>
              </w:rPr>
              <w:t>0.2</w:t>
            </w:r>
          </w:p>
        </w:tc>
        <w:tc>
          <w:tcPr>
            <w:tcW w:w="1070" w:type="dxa"/>
          </w:tcPr>
          <w:p w:rsidR="00474366" w:rsidRDefault="00101986">
            <w:pPr>
              <w:rPr>
                <w:rFonts w:eastAsia="MS Mincho"/>
              </w:rPr>
            </w:pPr>
            <w:r>
              <w:rPr>
                <w:rFonts w:eastAsia="MS Mincho"/>
              </w:rPr>
              <w:t>04/22/12</w:t>
            </w:r>
          </w:p>
        </w:tc>
        <w:tc>
          <w:tcPr>
            <w:tcW w:w="1076" w:type="dxa"/>
          </w:tcPr>
          <w:p w:rsidR="00474366" w:rsidRDefault="00101986">
            <w:pPr>
              <w:rPr>
                <w:rFonts w:eastAsia="MS Mincho"/>
              </w:rPr>
            </w:pPr>
            <w:r>
              <w:rPr>
                <w:rFonts w:eastAsia="MS Mincho"/>
              </w:rPr>
              <w:t>TW</w:t>
            </w:r>
          </w:p>
        </w:tc>
        <w:tc>
          <w:tcPr>
            <w:tcW w:w="6644" w:type="dxa"/>
          </w:tcPr>
          <w:p w:rsidR="00474366" w:rsidRDefault="00101986">
            <w:pPr>
              <w:rPr>
                <w:rFonts w:eastAsia="MS Mincho"/>
              </w:rPr>
            </w:pPr>
            <w:r>
              <w:rPr>
                <w:rFonts w:eastAsia="MS Mincho"/>
              </w:rPr>
              <w:t>Added Todd’s reflection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962A4C" w:rsidRDefault="00962A4C">
      <w:pPr>
        <w:rPr>
          <w:rFonts w:eastAsia="MS Mincho"/>
        </w:rPr>
      </w:pPr>
    </w:p>
    <w:p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A74A67" w:rsidRDefault="00A74A67">
      <w:pPr>
        <w:rPr>
          <w:rFonts w:eastAsia="MS Mincho"/>
        </w:rPr>
      </w:pPr>
    </w:p>
    <w:p w:rsidR="00F879B8" w:rsidRDefault="00A74A67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322865882" w:history="1">
        <w:r w:rsidR="00F879B8" w:rsidRPr="00647704">
          <w:rPr>
            <w:rStyle w:val="Hyperlink"/>
            <w:rFonts w:eastAsia="MS Mincho"/>
            <w:noProof/>
          </w:rPr>
          <w:t>1</w:t>
        </w:r>
        <w:r w:rsidR="00F879B8"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="00F879B8" w:rsidRPr="00647704">
          <w:rPr>
            <w:rStyle w:val="Hyperlink"/>
            <w:rFonts w:eastAsia="MS Mincho"/>
            <w:noProof/>
          </w:rPr>
          <w:t>Team Member 1:  Brandon Maxwell</w:t>
        </w:r>
        <w:r w:rsidR="00F879B8">
          <w:rPr>
            <w:noProof/>
            <w:webHidden/>
          </w:rPr>
          <w:tab/>
        </w:r>
        <w:r w:rsidR="00F879B8">
          <w:rPr>
            <w:noProof/>
            <w:webHidden/>
          </w:rPr>
          <w:fldChar w:fldCharType="begin"/>
        </w:r>
        <w:r w:rsidR="00F879B8">
          <w:rPr>
            <w:noProof/>
            <w:webHidden/>
          </w:rPr>
          <w:instrText xml:space="preserve"> PAGEREF _Toc322865882 \h </w:instrText>
        </w:r>
        <w:r w:rsidR="00F879B8">
          <w:rPr>
            <w:noProof/>
            <w:webHidden/>
          </w:rPr>
        </w:r>
        <w:r w:rsidR="00F879B8">
          <w:rPr>
            <w:noProof/>
            <w:webHidden/>
          </w:rPr>
          <w:fldChar w:fldCharType="separate"/>
        </w:r>
        <w:r w:rsidR="00F879B8">
          <w:rPr>
            <w:noProof/>
            <w:webHidden/>
          </w:rPr>
          <w:t>4</w:t>
        </w:r>
        <w:r w:rsidR="00F879B8"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3" w:history="1">
        <w:r w:rsidRPr="00647704">
          <w:rPr>
            <w:rStyle w:val="Hyperlink"/>
            <w:rFonts w:eastAsia="MS Minch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Wrong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4" w:history="1">
        <w:r w:rsidRPr="00647704">
          <w:rPr>
            <w:rStyle w:val="Hyperlink"/>
            <w:rFonts w:eastAsia="MS Minch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5" w:history="1">
        <w:r w:rsidRPr="00647704">
          <w:rPr>
            <w:rStyle w:val="Hyperlink"/>
            <w:rFonts w:eastAsia="MS Mincho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Lessons Learned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86" w:history="1">
        <w:r w:rsidRPr="00647704">
          <w:rPr>
            <w:rStyle w:val="Hyperlink"/>
            <w:rFonts w:eastAsia="MS Minch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Team Member 2:  Curtis Ullerich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7" w:history="1">
        <w:r w:rsidRPr="00647704">
          <w:rPr>
            <w:rStyle w:val="Hyperlink"/>
            <w:rFonts w:eastAsia="MS Minch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Wrong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8" w:history="1">
        <w:r w:rsidRPr="00647704">
          <w:rPr>
            <w:rStyle w:val="Hyperlink"/>
            <w:rFonts w:eastAsia="MS Minch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89" w:history="1">
        <w:r w:rsidRPr="00647704">
          <w:rPr>
            <w:rStyle w:val="Hyperlink"/>
            <w:rFonts w:eastAsia="MS Minch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Lessons Learned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90" w:history="1">
        <w:r w:rsidRPr="00647704">
          <w:rPr>
            <w:rStyle w:val="Hyperlink"/>
            <w:rFonts w:eastAsia="MS Minch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Team Member 3:  Yifei Zhu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1" w:history="1">
        <w:r w:rsidRPr="00647704">
          <w:rPr>
            <w:rStyle w:val="Hyperlink"/>
            <w:rFonts w:eastAsia="MS Minch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Wrong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2" w:history="1">
        <w:r w:rsidRPr="00647704">
          <w:rPr>
            <w:rStyle w:val="Hyperlink"/>
            <w:rFonts w:eastAsia="MS Minch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3" w:history="1">
        <w:r w:rsidRPr="00647704">
          <w:rPr>
            <w:rStyle w:val="Hyperlink"/>
            <w:rFonts w:eastAsia="MS Minch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Lessons Learned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1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22865894" w:history="1">
        <w:r w:rsidRPr="00647704">
          <w:rPr>
            <w:rStyle w:val="Hyperlink"/>
            <w:rFonts w:eastAsia="MS Minch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Team Member 4: Todd Wegter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5" w:history="1">
        <w:r w:rsidRPr="00647704">
          <w:rPr>
            <w:rStyle w:val="Hyperlink"/>
            <w:rFonts w:eastAsia="MS Minch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Wrong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6" w:history="1">
        <w:r w:rsidRPr="00647704">
          <w:rPr>
            <w:rStyle w:val="Hyperlink"/>
            <w:rFonts w:eastAsia="MS Minch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What went Right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79B8" w:rsidRDefault="00F879B8">
      <w:pPr>
        <w:pStyle w:val="TOC2"/>
        <w:tabs>
          <w:tab w:val="left" w:pos="720"/>
          <w:tab w:val="right" w:leader="dot" w:pos="95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22865897" w:history="1">
        <w:r w:rsidRPr="00647704">
          <w:rPr>
            <w:rStyle w:val="Hyperlink"/>
            <w:rFonts w:eastAsia="MS Mincho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647704">
          <w:rPr>
            <w:rStyle w:val="Hyperlink"/>
            <w:rFonts w:eastAsia="MS Mincho"/>
            <w:noProof/>
          </w:rPr>
          <w:t>Lessons Learned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_Toc322865897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:rsidR="00A74A67" w:rsidRDefault="00A74A67">
      <w:pPr>
        <w:rPr>
          <w:rFonts w:eastAsia="MS Mincho"/>
        </w:rPr>
      </w:pPr>
    </w:p>
    <w:p w:rsidR="007E2028" w:rsidRDefault="007E2028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  <w:bookmarkStart w:id="0" w:name="_GoBack"/>
      <w:bookmarkEnd w:id="0"/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B5120F" w:rsidP="00B5120F">
      <w:pPr>
        <w:rPr>
          <w:rFonts w:eastAsia="MS Mincho"/>
        </w:rPr>
      </w:pPr>
    </w:p>
    <w:p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</w:t>
      </w:r>
      <w:proofErr w:type="gramStart"/>
      <w:r w:rsidR="00F63E20" w:rsidRPr="00EB5160">
        <w:rPr>
          <w:rFonts w:eastAsia="MS Mincho"/>
          <w:sz w:val="28"/>
          <w:szCs w:val="28"/>
        </w:rPr>
        <w:t>to</w:t>
      </w:r>
      <w:proofErr w:type="gramEnd"/>
      <w:r w:rsidR="00F63E20" w:rsidRPr="00EB5160">
        <w:rPr>
          <w:rFonts w:eastAsia="MS Mincho"/>
          <w:sz w:val="28"/>
          <w:szCs w:val="28"/>
        </w:rPr>
        <w:t xml:space="preserve">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</w:t>
      </w:r>
      <w:r w:rsidR="00F879B8">
        <w:rPr>
          <w:rFonts w:eastAsia="MS Mincho"/>
          <w:sz w:val="28"/>
          <w:szCs w:val="28"/>
        </w:rPr>
        <w:t>learned</w:t>
      </w:r>
      <w:r w:rsidR="00F63E20" w:rsidRPr="00EB5160">
        <w:rPr>
          <w:rFonts w:eastAsia="MS Mincho"/>
          <w:sz w:val="28"/>
          <w:szCs w:val="28"/>
        </w:rPr>
        <w:t xml:space="preserve">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:rsidR="00EB39E1" w:rsidRPr="00EB5160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:rsidR="00A74A67" w:rsidRDefault="00762FF7" w:rsidP="00A74A67">
      <w:pPr>
        <w:pStyle w:val="Heading1"/>
        <w:rPr>
          <w:rFonts w:eastAsia="MS Mincho"/>
        </w:rPr>
      </w:pPr>
      <w:bookmarkStart w:id="1" w:name="_Toc322865882"/>
      <w:r>
        <w:rPr>
          <w:rFonts w:eastAsia="MS Mincho"/>
        </w:rPr>
        <w:lastRenderedPageBreak/>
        <w:t xml:space="preserve">Team Member 1:  </w:t>
      </w:r>
      <w:r w:rsidR="00F879B8">
        <w:rPr>
          <w:rFonts w:eastAsia="MS Mincho"/>
        </w:rPr>
        <w:t>Brandon Maxwell</w:t>
      </w:r>
      <w:bookmarkEnd w:id="1"/>
    </w:p>
    <w:p w:rsidR="00A74A67" w:rsidRDefault="00A74A67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2" w:name="_Toc322865883"/>
      <w:r>
        <w:rPr>
          <w:rFonts w:eastAsia="MS Mincho"/>
        </w:rPr>
        <w:t>What went Wrong</w:t>
      </w:r>
      <w:bookmarkEnd w:id="2"/>
    </w:p>
    <w:p w:rsidR="00A74A67" w:rsidRDefault="00A74A67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064470" w:rsidRDefault="00064470" w:rsidP="00A74A67">
      <w:p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3" w:name="_Toc322865884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3"/>
    </w:p>
    <w:p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:rsidR="00A74A67" w:rsidRDefault="00A74A67" w:rsidP="00A74A67">
      <w:pPr>
        <w:pStyle w:val="Heading2"/>
        <w:rPr>
          <w:rFonts w:eastAsia="MS Mincho"/>
        </w:rPr>
      </w:pPr>
      <w:bookmarkStart w:id="4" w:name="_Toc322865885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4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:rsidR="00CC65DC" w:rsidRDefault="00CC65DC" w:rsidP="00CC65DC">
      <w:pPr>
        <w:pStyle w:val="Heading1"/>
        <w:rPr>
          <w:rFonts w:eastAsia="MS Mincho"/>
        </w:rPr>
      </w:pPr>
      <w:bookmarkStart w:id="5" w:name="_Toc32286588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r w:rsidR="00F879B8">
        <w:rPr>
          <w:rFonts w:eastAsia="MS Mincho"/>
        </w:rPr>
        <w:t xml:space="preserve">Curtis </w:t>
      </w:r>
      <w:proofErr w:type="spellStart"/>
      <w:r w:rsidR="00F879B8">
        <w:rPr>
          <w:rFonts w:eastAsia="MS Mincho"/>
        </w:rPr>
        <w:t>Ullerich</w:t>
      </w:r>
      <w:bookmarkEnd w:id="5"/>
      <w:proofErr w:type="spellEnd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6" w:name="_Toc322865887"/>
      <w:r>
        <w:rPr>
          <w:rFonts w:eastAsia="MS Mincho"/>
        </w:rPr>
        <w:t>What went Wrong</w:t>
      </w:r>
      <w:bookmarkEnd w:id="6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7" w:name="_Toc322865888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7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8" w:name="_Toc322865889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8"/>
    </w:p>
    <w:p w:rsidR="00CC65DC" w:rsidRDefault="00CC65DC" w:rsidP="00CC65DC">
      <w:pPr>
        <w:pStyle w:val="Heading1"/>
        <w:rPr>
          <w:rFonts w:eastAsia="MS Mincho"/>
        </w:rPr>
      </w:pPr>
      <w:bookmarkStart w:id="9" w:name="_Toc322865890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proofErr w:type="spellStart"/>
      <w:r w:rsidR="00F879B8">
        <w:rPr>
          <w:rFonts w:eastAsia="MS Mincho"/>
        </w:rPr>
        <w:t>Yifei</w:t>
      </w:r>
      <w:proofErr w:type="spellEnd"/>
      <w:r w:rsidR="00F879B8">
        <w:rPr>
          <w:rFonts w:eastAsia="MS Mincho"/>
        </w:rPr>
        <w:t xml:space="preserve"> Zhu</w:t>
      </w:r>
      <w:bookmarkEnd w:id="9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0" w:name="_Toc322865891"/>
      <w:r>
        <w:rPr>
          <w:rFonts w:eastAsia="MS Mincho"/>
        </w:rPr>
        <w:t>What went Wrong</w:t>
      </w:r>
      <w:bookmarkEnd w:id="10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1" w:name="_Toc322865892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11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2" w:name="_Toc322865893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12"/>
    </w:p>
    <w:p w:rsidR="00CC65DC" w:rsidRDefault="00CC65DC" w:rsidP="00CC65DC">
      <w:pPr>
        <w:pStyle w:val="Heading1"/>
        <w:rPr>
          <w:rFonts w:eastAsia="MS Mincho"/>
        </w:rPr>
      </w:pPr>
      <w:bookmarkStart w:id="13" w:name="_Toc322865894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 w:rsidR="00F879B8">
        <w:rPr>
          <w:rFonts w:eastAsia="MS Mincho"/>
        </w:rPr>
        <w:t>: Todd Wegter</w:t>
      </w:r>
      <w:bookmarkEnd w:id="13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4" w:name="_Toc322865895"/>
      <w:r>
        <w:rPr>
          <w:rFonts w:eastAsia="MS Mincho"/>
        </w:rPr>
        <w:t>What went Wrong</w:t>
      </w:r>
      <w:bookmarkEnd w:id="14"/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5" w:name="_Toc322865896"/>
      <w:r>
        <w:rPr>
          <w:rFonts w:eastAsia="MS Mincho"/>
        </w:rPr>
        <w:t xml:space="preserve">What went </w:t>
      </w:r>
      <w:r w:rsidR="00F879B8">
        <w:rPr>
          <w:rFonts w:eastAsia="MS Mincho"/>
        </w:rPr>
        <w:t>Right</w:t>
      </w:r>
      <w:bookmarkEnd w:id="15"/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:rsidR="00CC65DC" w:rsidRDefault="00CC65DC" w:rsidP="00CC65DC">
      <w:pPr>
        <w:pStyle w:val="Heading2"/>
        <w:rPr>
          <w:rFonts w:eastAsia="MS Mincho"/>
        </w:rPr>
      </w:pPr>
      <w:bookmarkStart w:id="16" w:name="_Toc322865897"/>
      <w:r>
        <w:rPr>
          <w:rFonts w:eastAsia="MS Mincho"/>
        </w:rPr>
        <w:t xml:space="preserve">Lessons </w:t>
      </w:r>
      <w:r w:rsidR="00F879B8">
        <w:rPr>
          <w:rFonts w:eastAsia="MS Mincho"/>
        </w:rPr>
        <w:t>Learned</w:t>
      </w:r>
      <w:bookmarkEnd w:id="16"/>
    </w:p>
    <w:p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sectPr w:rsidR="00CC65DC">
      <w:footerReference w:type="default" r:id="rId9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33F" w:rsidRDefault="0006333F">
      <w:r>
        <w:separator/>
      </w:r>
    </w:p>
  </w:endnote>
  <w:endnote w:type="continuationSeparator" w:id="0">
    <w:p w:rsidR="0006333F" w:rsidRDefault="00063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3A1489C9-9AF1-46C8-9696-F066DD0863B6}"/>
    <w:embedBold r:id="rId2" w:fontKey="{B787C91E-CFCE-4744-BCCE-FD29E78E7AA5}"/>
    <w:embedItalic r:id="rId3" w:fontKey="{30602FBB-6934-4ECD-BEDF-EC0341ABC39C}"/>
    <w:embedBoldItalic r:id="rId4" w:fontKey="{EA47334E-84B5-4B59-AFF2-4B14CFDF186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F85485E6-E38C-4EA4-A675-B202EF7FEE11}"/>
    <w:embedBold r:id="rId6" w:fontKey="{AC958848-BD4D-45C0-9645-F36DC93BCF7B}"/>
    <w:embedItalic r:id="rId7" w:fontKey="{3D774E72-9A9E-47FB-BAB5-CF8736A26886}"/>
    <w:embedBoldItalic r:id="rId8" w:fontKey="{1A35284B-39F7-4CCB-B698-56A246091AD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F9B" w:rsidRDefault="00F879B8">
    <w:pPr>
      <w:pStyle w:val="Footer"/>
    </w:pPr>
    <w:r>
      <w:t>Group B4</w:t>
    </w:r>
    <w:r w:rsidR="00A43F9B">
      <w:tab/>
    </w:r>
    <w:fldSimple w:instr=" STYLEREF &quot;Heading 1&quot; \* MERGEFORMAT ">
      <w:r>
        <w:rPr>
          <w:noProof/>
        </w:rPr>
        <w:t>Team Member 1:  Brandon Maxwell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>
      <w:rPr>
        <w:rStyle w:val="PageNumber"/>
        <w:noProof/>
      </w:rPr>
      <w:t>4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</w:t>
    </w:r>
    <w:proofErr w:type="gramStart"/>
    <w:r w:rsidR="00A43F9B">
      <w:rPr>
        <w:rStyle w:val="PageNumber"/>
      </w:rPr>
      <w:t xml:space="preserve">of  </w:t>
    </w:r>
    <w:proofErr w:type="gramEnd"/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33F" w:rsidRDefault="0006333F">
      <w:r>
        <w:separator/>
      </w:r>
    </w:p>
  </w:footnote>
  <w:footnote w:type="continuationSeparator" w:id="0">
    <w:p w:rsidR="0006333F" w:rsidRDefault="00063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66"/>
    <w:rsid w:val="0006333F"/>
    <w:rsid w:val="00064470"/>
    <w:rsid w:val="000D4956"/>
    <w:rsid w:val="000E39CC"/>
    <w:rsid w:val="00101986"/>
    <w:rsid w:val="0011500A"/>
    <w:rsid w:val="00116C7A"/>
    <w:rsid w:val="00117F14"/>
    <w:rsid w:val="00144D21"/>
    <w:rsid w:val="00163FD4"/>
    <w:rsid w:val="001A474D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94B06"/>
    <w:rsid w:val="005D04C1"/>
    <w:rsid w:val="00602C9C"/>
    <w:rsid w:val="006907B1"/>
    <w:rsid w:val="006B6DE2"/>
    <w:rsid w:val="00712F81"/>
    <w:rsid w:val="00724A8C"/>
    <w:rsid w:val="00762FF7"/>
    <w:rsid w:val="00767B40"/>
    <w:rsid w:val="00787962"/>
    <w:rsid w:val="007E2028"/>
    <w:rsid w:val="00804335"/>
    <w:rsid w:val="008051DD"/>
    <w:rsid w:val="00806E20"/>
    <w:rsid w:val="008765D6"/>
    <w:rsid w:val="008D39F6"/>
    <w:rsid w:val="0094174A"/>
    <w:rsid w:val="00962A4C"/>
    <w:rsid w:val="009A6688"/>
    <w:rsid w:val="009B49C8"/>
    <w:rsid w:val="00A333A0"/>
    <w:rsid w:val="00A43F9B"/>
    <w:rsid w:val="00A74A67"/>
    <w:rsid w:val="00AC4CD5"/>
    <w:rsid w:val="00B171ED"/>
    <w:rsid w:val="00B5120F"/>
    <w:rsid w:val="00B64D8C"/>
    <w:rsid w:val="00B90278"/>
    <w:rsid w:val="00C60B4C"/>
    <w:rsid w:val="00C67D9A"/>
    <w:rsid w:val="00C74926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F63E20"/>
    <w:rsid w:val="00F879B8"/>
    <w:rsid w:val="00FC7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uiPriority w:val="3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uiPriority w:val="3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9350C5-F8B0-423B-B24F-917B029B4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simu_template.dot</Template>
  <TotalTime>6</TotalTime>
  <Pages>7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2745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Todd Robert Wegter</cp:lastModifiedBy>
  <cp:revision>4</cp:revision>
  <cp:lastPrinted>2002-05-25T10:10:00Z</cp:lastPrinted>
  <dcterms:created xsi:type="dcterms:W3CDTF">2012-04-22T18:36:00Z</dcterms:created>
  <dcterms:modified xsi:type="dcterms:W3CDTF">2012-04-22T18:49:00Z</dcterms:modified>
</cp:coreProperties>
</file>