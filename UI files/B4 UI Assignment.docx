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565F" w:rsidRDefault="0015565F" w:rsidP="0015565F">
      <w:pPr>
        <w:spacing w:line="100" w:lineRule="atLeast"/>
        <w:jc w:val="center"/>
        <w:rPr>
          <w:b/>
          <w:bCs/>
          <w:sz w:val="32"/>
        </w:rPr>
      </w:pPr>
    </w:p>
    <w:p w:rsidR="0015565F" w:rsidRDefault="0015565F" w:rsidP="0015565F">
      <w:pPr>
        <w:spacing w:line="100" w:lineRule="atLeast"/>
        <w:jc w:val="center"/>
        <w:rPr>
          <w:b/>
          <w:bCs/>
          <w:sz w:val="32"/>
        </w:rPr>
      </w:pPr>
    </w:p>
    <w:p w:rsidR="0015565F" w:rsidRDefault="0015565F" w:rsidP="0015565F">
      <w:pPr>
        <w:spacing w:line="100" w:lineRule="atLeast"/>
        <w:jc w:val="center"/>
        <w:rPr>
          <w:b/>
          <w:bCs/>
          <w:sz w:val="32"/>
        </w:rPr>
      </w:pPr>
    </w:p>
    <w:p w:rsidR="0015565F" w:rsidRDefault="0015565F" w:rsidP="0015565F">
      <w:pPr>
        <w:tabs>
          <w:tab w:val="left" w:pos="1140"/>
        </w:tabs>
        <w:spacing w:line="100" w:lineRule="atLeast"/>
        <w:ind w:left="720"/>
        <w:jc w:val="center"/>
      </w:pPr>
    </w:p>
    <w:p w:rsidR="0015565F" w:rsidRDefault="0015565F" w:rsidP="00412789">
      <w:pPr>
        <w:spacing w:line="100" w:lineRule="atLeast"/>
        <w:ind w:left="720"/>
        <w:rPr>
          <w:b/>
          <w:sz w:val="72"/>
          <w:szCs w:val="72"/>
        </w:rPr>
      </w:pPr>
    </w:p>
    <w:p w:rsidR="0015565F" w:rsidRDefault="0015565F" w:rsidP="00412789">
      <w:pPr>
        <w:spacing w:line="100" w:lineRule="atLeast"/>
        <w:ind w:left="720"/>
        <w:rPr>
          <w:b/>
          <w:sz w:val="72"/>
          <w:szCs w:val="72"/>
        </w:rPr>
      </w:pPr>
    </w:p>
    <w:p w:rsidR="0015565F" w:rsidRPr="0015565F" w:rsidRDefault="0015565F" w:rsidP="00412789">
      <w:pPr>
        <w:spacing w:line="100" w:lineRule="atLeast"/>
        <w:jc w:val="center"/>
        <w:rPr>
          <w:b/>
          <w:sz w:val="72"/>
          <w:szCs w:val="72"/>
        </w:rPr>
      </w:pPr>
      <w:r w:rsidRPr="0015565F">
        <w:rPr>
          <w:b/>
          <w:sz w:val="72"/>
          <w:szCs w:val="72"/>
        </w:rPr>
        <w:t>Screen Sketches</w:t>
      </w:r>
    </w:p>
    <w:p w:rsidR="0015565F" w:rsidRPr="008C458D" w:rsidRDefault="0015565F" w:rsidP="00412789">
      <w:pPr>
        <w:spacing w:line="100" w:lineRule="atLeast"/>
        <w:jc w:val="center"/>
        <w:rPr>
          <w:b/>
          <w:sz w:val="72"/>
          <w:szCs w:val="72"/>
        </w:rPr>
      </w:pPr>
      <w:r w:rsidRPr="0015565F">
        <w:rPr>
          <w:b/>
          <w:sz w:val="72"/>
          <w:szCs w:val="72"/>
        </w:rPr>
        <w:t>Team B4</w:t>
      </w:r>
    </w:p>
    <w:p w:rsidR="00626FBD" w:rsidRDefault="00626FBD" w:rsidP="00412789">
      <w:pPr>
        <w:spacing w:line="100" w:lineRule="atLeast"/>
        <w:jc w:val="center"/>
        <w:rPr>
          <w:b/>
          <w:sz w:val="28"/>
          <w:szCs w:val="72"/>
        </w:rPr>
      </w:pPr>
    </w:p>
    <w:p w:rsidR="0015565F" w:rsidRPr="008C458D" w:rsidRDefault="0015565F" w:rsidP="00412789">
      <w:pPr>
        <w:spacing w:line="100" w:lineRule="atLeast"/>
        <w:jc w:val="center"/>
        <w:rPr>
          <w:b/>
          <w:sz w:val="28"/>
          <w:szCs w:val="72"/>
        </w:rPr>
      </w:pPr>
      <w:r w:rsidRPr="008C458D">
        <w:rPr>
          <w:b/>
          <w:sz w:val="28"/>
          <w:szCs w:val="72"/>
        </w:rPr>
        <w:t>CS 309</w:t>
      </w:r>
      <w:r w:rsidR="008C458D" w:rsidRPr="008C458D">
        <w:rPr>
          <w:b/>
          <w:sz w:val="28"/>
          <w:szCs w:val="72"/>
        </w:rPr>
        <w:t xml:space="preserve"> </w:t>
      </w:r>
      <w:proofErr w:type="gramStart"/>
      <w:r w:rsidR="008C458D">
        <w:rPr>
          <w:b/>
          <w:sz w:val="28"/>
          <w:szCs w:val="72"/>
        </w:rPr>
        <w:t>A</w:t>
      </w:r>
      <w:r w:rsidR="008C458D" w:rsidRPr="008C458D">
        <w:rPr>
          <w:b/>
          <w:sz w:val="28"/>
          <w:szCs w:val="72"/>
        </w:rPr>
        <w:t>ssignment</w:t>
      </w:r>
      <w:proofErr w:type="gramEnd"/>
      <w:r w:rsidR="008C458D" w:rsidRPr="008C458D">
        <w:rPr>
          <w:b/>
          <w:sz w:val="28"/>
          <w:szCs w:val="72"/>
        </w:rPr>
        <w:t xml:space="preserve"> 2</w:t>
      </w:r>
    </w:p>
    <w:p w:rsidR="00626FBD" w:rsidRDefault="00626FBD" w:rsidP="00412789">
      <w:pPr>
        <w:spacing w:line="100" w:lineRule="atLeast"/>
        <w:jc w:val="center"/>
        <w:rPr>
          <w:b/>
          <w:sz w:val="32"/>
          <w:szCs w:val="32"/>
        </w:rPr>
      </w:pPr>
    </w:p>
    <w:p w:rsidR="0015565F" w:rsidRPr="0015565F" w:rsidRDefault="0015565F" w:rsidP="00412789">
      <w:pPr>
        <w:spacing w:line="100" w:lineRule="atLeast"/>
        <w:jc w:val="center"/>
        <w:rPr>
          <w:b/>
          <w:sz w:val="32"/>
          <w:szCs w:val="32"/>
        </w:rPr>
      </w:pPr>
      <w:r w:rsidRPr="0015565F">
        <w:rPr>
          <w:b/>
          <w:sz w:val="32"/>
          <w:szCs w:val="32"/>
        </w:rPr>
        <w:t>Group Members</w:t>
      </w:r>
    </w:p>
    <w:p w:rsidR="0015565F" w:rsidRPr="0015565F" w:rsidRDefault="0015565F" w:rsidP="00412789">
      <w:pPr>
        <w:spacing w:line="100" w:lineRule="atLeast"/>
        <w:jc w:val="center"/>
        <w:rPr>
          <w:sz w:val="32"/>
          <w:szCs w:val="32"/>
        </w:rPr>
      </w:pPr>
      <w:r w:rsidRPr="0015565F">
        <w:rPr>
          <w:sz w:val="32"/>
          <w:szCs w:val="32"/>
        </w:rPr>
        <w:t>Todd Wegter</w:t>
      </w:r>
    </w:p>
    <w:p w:rsidR="0015565F" w:rsidRPr="0015565F" w:rsidRDefault="0015565F" w:rsidP="00412789">
      <w:pPr>
        <w:spacing w:line="100" w:lineRule="atLeast"/>
        <w:jc w:val="center"/>
        <w:rPr>
          <w:sz w:val="32"/>
          <w:szCs w:val="32"/>
        </w:rPr>
      </w:pPr>
      <w:r w:rsidRPr="0015565F">
        <w:rPr>
          <w:sz w:val="32"/>
          <w:szCs w:val="32"/>
        </w:rPr>
        <w:t xml:space="preserve">Curtis </w:t>
      </w:r>
      <w:proofErr w:type="spellStart"/>
      <w:r w:rsidRPr="0015565F">
        <w:rPr>
          <w:sz w:val="32"/>
          <w:szCs w:val="32"/>
        </w:rPr>
        <w:t>Ullerich</w:t>
      </w:r>
      <w:proofErr w:type="spellEnd"/>
    </w:p>
    <w:p w:rsidR="0015565F" w:rsidRPr="0015565F" w:rsidRDefault="0015565F" w:rsidP="00412789">
      <w:pPr>
        <w:spacing w:line="100" w:lineRule="atLeast"/>
        <w:jc w:val="center"/>
        <w:rPr>
          <w:sz w:val="32"/>
          <w:szCs w:val="32"/>
        </w:rPr>
      </w:pPr>
      <w:r w:rsidRPr="0015565F">
        <w:rPr>
          <w:sz w:val="32"/>
          <w:szCs w:val="32"/>
        </w:rPr>
        <w:t>Brandon Maxwell</w:t>
      </w:r>
    </w:p>
    <w:p w:rsidR="000D0D1F" w:rsidRPr="0015565F" w:rsidRDefault="0015565F" w:rsidP="00412789">
      <w:pPr>
        <w:spacing w:line="100" w:lineRule="atLeast"/>
        <w:jc w:val="center"/>
        <w:rPr>
          <w:sz w:val="32"/>
          <w:szCs w:val="32"/>
        </w:rPr>
      </w:pPr>
      <w:proofErr w:type="spellStart"/>
      <w:r w:rsidRPr="0015565F">
        <w:rPr>
          <w:sz w:val="32"/>
          <w:szCs w:val="32"/>
        </w:rPr>
        <w:t>Yifei</w:t>
      </w:r>
      <w:proofErr w:type="spellEnd"/>
      <w:r w:rsidRPr="0015565F">
        <w:rPr>
          <w:sz w:val="32"/>
          <w:szCs w:val="32"/>
        </w:rPr>
        <w:t xml:space="preserve"> Zhu</w:t>
      </w:r>
    </w:p>
    <w:p w:rsidR="000D0D1F" w:rsidRPr="0015565F" w:rsidRDefault="0015565F" w:rsidP="00412789">
      <w:pPr>
        <w:spacing w:line="100" w:lineRule="atLeast"/>
        <w:rPr>
          <w:b/>
        </w:rPr>
      </w:pPr>
      <w:r>
        <w:br w:type="page"/>
      </w:r>
      <w:r w:rsidRPr="0015565F">
        <w:rPr>
          <w:b/>
        </w:rPr>
        <w:lastRenderedPageBreak/>
        <w:t>Actors' use cases</w:t>
      </w:r>
    </w:p>
    <w:p w:rsidR="0081692B" w:rsidRDefault="0081692B" w:rsidP="0081692B">
      <w:pPr>
        <w:tabs>
          <w:tab w:val="left" w:pos="720"/>
        </w:tabs>
        <w:suppressAutoHyphens/>
        <w:spacing w:after="200" w:line="100" w:lineRule="atLeast"/>
        <w:ind w:left="720"/>
      </w:pPr>
    </w:p>
    <w:p w:rsidR="000D0D1F" w:rsidRDefault="000D0D1F" w:rsidP="009E1C82">
      <w:pPr>
        <w:numPr>
          <w:ilvl w:val="0"/>
          <w:numId w:val="2"/>
        </w:numPr>
        <w:tabs>
          <w:tab w:val="left" w:pos="720"/>
        </w:tabs>
        <w:suppressAutoHyphens/>
        <w:spacing w:after="200" w:line="100" w:lineRule="atLeast"/>
      </w:pPr>
      <w:r>
        <w:t>Directors</w:t>
      </w:r>
    </w:p>
    <w:p w:rsidR="003C4DA4" w:rsidRDefault="003C4DA4" w:rsidP="009E1C82">
      <w:pPr>
        <w:numPr>
          <w:ilvl w:val="1"/>
          <w:numId w:val="2"/>
        </w:numPr>
        <w:suppressAutoHyphens/>
        <w:spacing w:after="200" w:line="100" w:lineRule="atLeast"/>
      </w:pPr>
      <w:r>
        <w:t>Modify records</w:t>
      </w:r>
      <w:r w:rsidR="002F29D7">
        <w:t xml:space="preserve"> (Excuse absences, approve absence requests, etc.)</w:t>
      </w:r>
    </w:p>
    <w:p w:rsidR="003C4DA4" w:rsidRDefault="002F29D7" w:rsidP="009E1C82">
      <w:pPr>
        <w:numPr>
          <w:ilvl w:val="1"/>
          <w:numId w:val="2"/>
        </w:numPr>
        <w:suppressAutoHyphens/>
        <w:spacing w:after="200" w:line="100" w:lineRule="atLeast"/>
      </w:pPr>
      <w:r>
        <w:t xml:space="preserve">Add, </w:t>
      </w:r>
      <w:r w:rsidR="003C4DA4">
        <w:t>view</w:t>
      </w:r>
      <w:r>
        <w:t xml:space="preserve">, edit,  and delete </w:t>
      </w:r>
      <w:r w:rsidR="003C4DA4">
        <w:t xml:space="preserve"> students</w:t>
      </w:r>
    </w:p>
    <w:p w:rsidR="003C4DA4" w:rsidRDefault="002F29D7" w:rsidP="009E1C82">
      <w:pPr>
        <w:numPr>
          <w:ilvl w:val="1"/>
          <w:numId w:val="2"/>
        </w:numPr>
        <w:suppressAutoHyphens/>
        <w:spacing w:after="200" w:line="100" w:lineRule="atLeast"/>
      </w:pPr>
      <w:r>
        <w:t>S</w:t>
      </w:r>
      <w:r w:rsidR="003C4DA4">
        <w:t>ort entire database</w:t>
      </w:r>
    </w:p>
    <w:p w:rsidR="009E1C82" w:rsidRDefault="002F29D7" w:rsidP="009E1C82">
      <w:pPr>
        <w:numPr>
          <w:ilvl w:val="1"/>
          <w:numId w:val="2"/>
        </w:numPr>
        <w:suppressAutoHyphens/>
        <w:spacing w:after="200" w:line="100" w:lineRule="atLeast"/>
      </w:pPr>
      <w:r>
        <w:t>S</w:t>
      </w:r>
      <w:r w:rsidR="003C4DA4">
        <w:t>earch for records based on date, absences, section, etc.</w:t>
      </w:r>
    </w:p>
    <w:p w:rsidR="002F29D7" w:rsidRDefault="002F29D7" w:rsidP="009E1C82">
      <w:pPr>
        <w:numPr>
          <w:ilvl w:val="1"/>
          <w:numId w:val="2"/>
        </w:numPr>
        <w:suppressAutoHyphens/>
        <w:spacing w:after="200" w:line="100" w:lineRule="atLeast"/>
      </w:pPr>
      <w:r>
        <w:t>Export attendance and grade files</w:t>
      </w:r>
    </w:p>
    <w:p w:rsidR="002F29D7" w:rsidRDefault="002F29D7" w:rsidP="009E1C82">
      <w:pPr>
        <w:numPr>
          <w:ilvl w:val="1"/>
          <w:numId w:val="2"/>
        </w:numPr>
        <w:suppressAutoHyphens/>
        <w:spacing w:after="200" w:line="100" w:lineRule="atLeast"/>
      </w:pPr>
      <w:r>
        <w:t>Message students and interact with discussion board</w:t>
      </w:r>
    </w:p>
    <w:p w:rsidR="002F29D7" w:rsidRDefault="002F29D7" w:rsidP="009E1C82">
      <w:pPr>
        <w:numPr>
          <w:ilvl w:val="1"/>
          <w:numId w:val="2"/>
        </w:numPr>
        <w:suppressAutoHyphens/>
        <w:spacing w:after="200" w:line="100" w:lineRule="atLeast"/>
      </w:pPr>
      <w:r>
        <w:t>Visualize Data using graphs, etc.</w:t>
      </w:r>
    </w:p>
    <w:p w:rsidR="000D0D1F" w:rsidRDefault="000D0D1F" w:rsidP="009E1C82">
      <w:pPr>
        <w:numPr>
          <w:ilvl w:val="0"/>
          <w:numId w:val="2"/>
        </w:numPr>
        <w:tabs>
          <w:tab w:val="left" w:pos="720"/>
        </w:tabs>
        <w:suppressAutoHyphens/>
        <w:spacing w:after="200" w:line="100" w:lineRule="atLeast"/>
      </w:pPr>
      <w:r>
        <w:t>Student Staff</w:t>
      </w:r>
      <w:r w:rsidR="00F9146E">
        <w:t xml:space="preserve"> – can also log into student account</w:t>
      </w:r>
    </w:p>
    <w:p w:rsidR="009E1C82" w:rsidRDefault="003C4DA4" w:rsidP="009E1C82">
      <w:pPr>
        <w:numPr>
          <w:ilvl w:val="1"/>
          <w:numId w:val="2"/>
        </w:numPr>
        <w:suppressAutoHyphens/>
        <w:spacing w:after="200" w:line="100" w:lineRule="atLeast"/>
      </w:pPr>
      <w:r>
        <w:t>Upload attendance files</w:t>
      </w:r>
    </w:p>
    <w:p w:rsidR="00F9146E" w:rsidRDefault="00F9146E" w:rsidP="009E1C82">
      <w:pPr>
        <w:numPr>
          <w:ilvl w:val="1"/>
          <w:numId w:val="2"/>
        </w:numPr>
        <w:suppressAutoHyphens/>
        <w:spacing w:after="200" w:line="100" w:lineRule="atLeast"/>
      </w:pPr>
      <w:r>
        <w:t>Check in students (present on time)</w:t>
      </w:r>
    </w:p>
    <w:p w:rsidR="000D0D1F" w:rsidRDefault="000D0D1F" w:rsidP="009E1C82">
      <w:pPr>
        <w:numPr>
          <w:ilvl w:val="0"/>
          <w:numId w:val="2"/>
        </w:numPr>
        <w:tabs>
          <w:tab w:val="left" w:pos="720"/>
        </w:tabs>
        <w:suppressAutoHyphens/>
        <w:spacing w:after="200" w:line="100" w:lineRule="atLeast"/>
      </w:pPr>
      <w:r>
        <w:t>Students</w:t>
      </w:r>
    </w:p>
    <w:p w:rsidR="009E1C82" w:rsidRDefault="003C4DA4" w:rsidP="009E1C82">
      <w:pPr>
        <w:numPr>
          <w:ilvl w:val="1"/>
          <w:numId w:val="2"/>
        </w:numPr>
        <w:suppressAutoHyphens/>
        <w:spacing w:after="200" w:line="100" w:lineRule="atLeast"/>
      </w:pPr>
      <w:r>
        <w:t>View own attendance record</w:t>
      </w:r>
    </w:p>
    <w:p w:rsidR="002F29D7" w:rsidRDefault="002F29D7" w:rsidP="002F29D7">
      <w:pPr>
        <w:numPr>
          <w:ilvl w:val="1"/>
          <w:numId w:val="2"/>
        </w:numPr>
        <w:suppressAutoHyphens/>
        <w:spacing w:after="200" w:line="100" w:lineRule="atLeast"/>
      </w:pPr>
      <w:r>
        <w:t>Submit absence excuse forms</w:t>
      </w:r>
    </w:p>
    <w:p w:rsidR="002F29D7" w:rsidRDefault="002F29D7" w:rsidP="002F29D7">
      <w:pPr>
        <w:numPr>
          <w:ilvl w:val="1"/>
          <w:numId w:val="2"/>
        </w:numPr>
        <w:suppressAutoHyphens/>
        <w:spacing w:after="200" w:line="100" w:lineRule="atLeast"/>
      </w:pPr>
      <w:r>
        <w:t>Check in as tardy</w:t>
      </w:r>
    </w:p>
    <w:p w:rsidR="002F29D7" w:rsidRDefault="002F29D7" w:rsidP="002F29D7">
      <w:pPr>
        <w:numPr>
          <w:ilvl w:val="1"/>
          <w:numId w:val="2"/>
        </w:numPr>
        <w:suppressAutoHyphens/>
        <w:spacing w:after="200" w:line="100" w:lineRule="atLeast"/>
      </w:pPr>
      <w:r>
        <w:t>Message director and interact with discussion board</w:t>
      </w:r>
    </w:p>
    <w:p w:rsidR="002F29D7" w:rsidRDefault="002F29D7" w:rsidP="002F29D7">
      <w:pPr>
        <w:numPr>
          <w:ilvl w:val="1"/>
          <w:numId w:val="2"/>
        </w:numPr>
        <w:suppressAutoHyphens/>
        <w:spacing w:after="200" w:line="100" w:lineRule="atLeast"/>
      </w:pPr>
      <w:r>
        <w:t>Register with the system</w:t>
      </w:r>
    </w:p>
    <w:p w:rsidR="003C4DA4" w:rsidRDefault="003C4DA4" w:rsidP="003C4DA4">
      <w:pPr>
        <w:tabs>
          <w:tab w:val="left" w:pos="720"/>
        </w:tabs>
        <w:suppressAutoHyphens/>
        <w:spacing w:after="200" w:line="100" w:lineRule="atLeast"/>
      </w:pPr>
    </w:p>
    <w:p w:rsidR="00A77B3E" w:rsidRDefault="000D0D1F">
      <w:pPr>
        <w:spacing w:line="240" w:lineRule="auto"/>
      </w:pPr>
      <w:r>
        <w:br w:type="page"/>
      </w:r>
      <w:r w:rsidR="00126CB8">
        <w:lastRenderedPageBreak/>
        <w:t>1_Main_CheckIn</w:t>
      </w:r>
    </w:p>
    <w:p w:rsidR="00A77B3E" w:rsidRDefault="00A73B1A">
      <w:pPr>
        <w:spacing w:line="240" w:lineRule="auto"/>
      </w:pPr>
      <w:r>
        <w:rPr>
          <w:noProof/>
        </w:rPr>
        <w:pict>
          <v:shapetype id="_x0000_t202" coordsize="21600,21600" o:spt="202" path="m,l,21600r21600,l21600,xe">
            <v:stroke joinstyle="miter"/>
            <v:path gradientshapeok="t" o:connecttype="rect"/>
          </v:shapetype>
          <v:shape id="_x0000_s1071" type="#_x0000_t202" style="position:absolute;margin-left:391.85pt;margin-top:4.95pt;width:26.9pt;height:33.65pt;z-index:2515962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793E52" w:rsidRPr="00F67B51" w:rsidRDefault="00793E52" w:rsidP="00F67B51">
                  <w:pPr>
                    <w:rPr>
                      <w:color w:val="FF0000"/>
                      <w:sz w:val="40"/>
                      <w:szCs w:val="40"/>
                    </w:rPr>
                  </w:pPr>
                  <w:r>
                    <w:rPr>
                      <w:color w:val="FF0000"/>
                      <w:sz w:val="40"/>
                      <w:szCs w:val="40"/>
                    </w:rPr>
                    <w:t>4</w:t>
                  </w:r>
                </w:p>
              </w:txbxContent>
            </v:textbox>
          </v:shape>
        </w:pict>
      </w:r>
      <w:r w:rsidR="00126CB8">
        <w:t xml:space="preserve">Sketch: Todd </w:t>
      </w:r>
      <w:proofErr w:type="spellStart"/>
      <w:r w:rsidR="00126CB8">
        <w:t>Wegter</w:t>
      </w:r>
      <w:proofErr w:type="spellEnd"/>
      <w:r w:rsidR="009B0255">
        <w:t xml:space="preserve">, </w:t>
      </w:r>
      <w:proofErr w:type="spellStart"/>
      <w:r w:rsidR="009B0255">
        <w:t>Yifei</w:t>
      </w:r>
      <w:proofErr w:type="spellEnd"/>
      <w:r w:rsidR="009B0255">
        <w:t xml:space="preserve"> Zhu</w:t>
      </w:r>
    </w:p>
    <w:p w:rsidR="00A77B3E" w:rsidRDefault="00A73B1A">
      <w:pPr>
        <w:spacing w:line="24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margin-left:-2.55pt;margin-top:35.1pt;width:468pt;height:247.8pt;z-index:-251590144" wrapcoords="-35 0 -35 21535 21600 21535 21600 0 -35 0">
            <v:imagedata r:id="rId9" o:title="1_Main_CheckIn"/>
            <w10:wrap type="tight"/>
          </v:shape>
        </w:pict>
      </w:r>
      <w:r w:rsidR="00126CB8">
        <w:t>Annotations:</w:t>
      </w:r>
      <w:r w:rsidR="00A77633">
        <w:t xml:space="preserve"> Curtis </w:t>
      </w:r>
      <w:proofErr w:type="spellStart"/>
      <w:r w:rsidR="00A77633">
        <w:t>Ullerich</w:t>
      </w:r>
      <w:proofErr w:type="spellEnd"/>
    </w:p>
    <w:p w:rsidR="00A77B3E" w:rsidRDefault="00A73B1A">
      <w:pPr>
        <w:spacing w:line="240" w:lineRule="auto"/>
      </w:pPr>
      <w:r>
        <w:rPr>
          <w:noProof/>
        </w:rPr>
        <w:pict>
          <v:shape id="_x0000_s1069" type="#_x0000_t202" style="position:absolute;margin-left:82.05pt;margin-top:103.55pt;width:26.9pt;height:33.65pt;z-index:2515942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793E52" w:rsidRPr="00F67B51" w:rsidRDefault="00793E52" w:rsidP="00F67B51">
                  <w:pPr>
                    <w:rPr>
                      <w:color w:val="FF0000"/>
                      <w:sz w:val="40"/>
                      <w:szCs w:val="40"/>
                    </w:rPr>
                  </w:pPr>
                  <w:r>
                    <w:rPr>
                      <w:color w:val="FF0000"/>
                      <w:sz w:val="40"/>
                      <w:szCs w:val="40"/>
                    </w:rPr>
                    <w:t>3</w:t>
                  </w:r>
                </w:p>
              </w:txbxContent>
            </v:textbox>
          </v:shape>
        </w:pict>
      </w:r>
      <w:r>
        <w:rPr>
          <w:noProof/>
        </w:rPr>
        <w:pict>
          <v:shape id="Text Box 2" o:spid="_x0000_s1067" type="#_x0000_t202" style="position:absolute;margin-left:333.95pt;margin-top:129.8pt;width:26.9pt;height:33.65pt;z-index:2515921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next-textbox:#Text Box 2;mso-fit-shape-to-text:t">
              <w:txbxContent>
                <w:p w:rsidR="00793E52" w:rsidRPr="00F67B51" w:rsidRDefault="00793E52">
                  <w:pPr>
                    <w:rPr>
                      <w:color w:val="FF0000"/>
                      <w:sz w:val="40"/>
                      <w:szCs w:val="40"/>
                    </w:rPr>
                  </w:pPr>
                  <w:r w:rsidRPr="00F67B51">
                    <w:rPr>
                      <w:color w:val="FF0000"/>
                      <w:sz w:val="40"/>
                      <w:szCs w:val="40"/>
                    </w:rPr>
                    <w:t>1</w:t>
                  </w:r>
                </w:p>
              </w:txbxContent>
            </v:textbox>
          </v:shape>
        </w:pict>
      </w:r>
      <w:r>
        <w:rPr>
          <w:noProof/>
        </w:rPr>
        <w:pict>
          <v:shape id="_x0000_s1068" type="#_x0000_t202" style="position:absolute;margin-left:-35.6pt;margin-top:118.6pt;width:26.9pt;height:33.65pt;z-index:2515932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next-textbox:#_x0000_s1068;mso-fit-shape-to-text:t">
              <w:txbxContent>
                <w:p w:rsidR="00793E52" w:rsidRPr="00F67B51" w:rsidRDefault="00793E52" w:rsidP="00F67B51">
                  <w:pPr>
                    <w:rPr>
                      <w:color w:val="FF0000"/>
                      <w:sz w:val="40"/>
                      <w:szCs w:val="40"/>
                    </w:rPr>
                  </w:pPr>
                  <w:r>
                    <w:rPr>
                      <w:color w:val="FF0000"/>
                      <w:sz w:val="40"/>
                      <w:szCs w:val="40"/>
                    </w:rPr>
                    <w:t>2</w:t>
                  </w:r>
                </w:p>
              </w:txbxContent>
            </v:textbox>
          </v:shape>
        </w:pict>
      </w:r>
    </w:p>
    <w:p w:rsidR="00A77B3E" w:rsidRDefault="00A73B1A">
      <w:pPr>
        <w:spacing w:line="240" w:lineRule="auto"/>
      </w:pPr>
      <w:r>
        <w:rPr>
          <w:noProof/>
        </w:rPr>
        <w:pict>
          <v:shape id="_x0000_s1070" type="#_x0000_t202" style="position:absolute;margin-left:155.15pt;margin-top:-46.8pt;width:26.9pt;height:33.65pt;z-index:251595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next-textbox:#_x0000_s1070;mso-fit-shape-to-text:t">
              <w:txbxContent>
                <w:p w:rsidR="00793E52" w:rsidRPr="00F67B51" w:rsidRDefault="00793E52" w:rsidP="00F67B51">
                  <w:pPr>
                    <w:rPr>
                      <w:color w:val="FF0000"/>
                      <w:sz w:val="40"/>
                      <w:szCs w:val="40"/>
                    </w:rPr>
                  </w:pPr>
                  <w:r>
                    <w:rPr>
                      <w:color w:val="FF0000"/>
                      <w:sz w:val="40"/>
                      <w:szCs w:val="40"/>
                    </w:rPr>
                    <w:t>6</w:t>
                  </w:r>
                </w:p>
              </w:txbxContent>
            </v:textbox>
          </v:shape>
        </w:pict>
      </w:r>
      <w:r>
        <w:rPr>
          <w:noProof/>
        </w:rPr>
        <w:pict>
          <v:shape id="_x0000_s1105" type="#_x0000_t202" style="position:absolute;margin-left:108.95pt;margin-top:-114.15pt;width:26.9pt;height:33.65pt;z-index:251597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next-textbox:#_x0000_s1105;mso-fit-shape-to-text:t">
              <w:txbxContent>
                <w:p w:rsidR="00793E52" w:rsidRPr="00F67B51" w:rsidRDefault="00793E52" w:rsidP="00E621F9">
                  <w:pPr>
                    <w:rPr>
                      <w:color w:val="FF0000"/>
                      <w:sz w:val="40"/>
                      <w:szCs w:val="40"/>
                    </w:rPr>
                  </w:pPr>
                  <w:r>
                    <w:rPr>
                      <w:color w:val="FF0000"/>
                      <w:sz w:val="40"/>
                      <w:szCs w:val="40"/>
                    </w:rPr>
                    <w:t>5</w:t>
                  </w:r>
                </w:p>
              </w:txbxContent>
            </v:textbox>
          </v:shape>
        </w:pict>
      </w:r>
    </w:p>
    <w:p w:rsidR="00A77B3E" w:rsidRDefault="00A77B3E">
      <w:pPr>
        <w:spacing w:line="240" w:lineRule="auto"/>
      </w:pPr>
    </w:p>
    <w:p w:rsidR="00A77B3E" w:rsidRDefault="00A77B3E">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A73B1A">
      <w:pPr>
        <w:spacing w:line="240" w:lineRule="auto"/>
      </w:pPr>
      <w:r>
        <w:rPr>
          <w:noProof/>
          <w:lang w:eastAsia="zh-CN"/>
        </w:rPr>
        <w:pict>
          <v:shape id="_x0000_s1443" type="#_x0000_t202" style="position:absolute;margin-left:-327.8pt;margin-top:1.3pt;width:26.9pt;height:33.65pt;z-index:2517242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next-textbox:#_x0000_s1443;mso-fit-shape-to-text:t">
              <w:txbxContent>
                <w:p w:rsidR="00793E52" w:rsidRPr="00F67B51" w:rsidRDefault="00793E52" w:rsidP="00923AB1">
                  <w:pPr>
                    <w:rPr>
                      <w:color w:val="FF0000"/>
                      <w:sz w:val="40"/>
                      <w:szCs w:val="40"/>
                    </w:rPr>
                  </w:pPr>
                  <w:r>
                    <w:rPr>
                      <w:color w:val="FF0000"/>
                      <w:sz w:val="40"/>
                      <w:szCs w:val="40"/>
                    </w:rPr>
                    <w:t>5</w:t>
                  </w:r>
                </w:p>
              </w:txbxContent>
            </v:textbox>
          </v:shape>
        </w:pict>
      </w:r>
    </w:p>
    <w:p w:rsidR="008A6A3A" w:rsidRDefault="008A6A3A">
      <w:pPr>
        <w:spacing w:line="240" w:lineRule="auto"/>
      </w:pPr>
    </w:p>
    <w:p w:rsidR="008A6A3A" w:rsidRDefault="008A6A3A">
      <w:pPr>
        <w:spacing w:line="240" w:lineRule="auto"/>
      </w:pPr>
    </w:p>
    <w:p w:rsidR="008A6A3A" w:rsidRDefault="00A73B1A">
      <w:pPr>
        <w:spacing w:line="240" w:lineRule="auto"/>
      </w:pPr>
      <w:r>
        <w:rPr>
          <w:noProof/>
          <w:lang w:eastAsia="zh-CN"/>
        </w:rPr>
        <w:pict>
          <v:shape id="_x0000_s1444" type="#_x0000_t202" style="position:absolute;margin-left:-503.9pt;margin-top:4.7pt;width:26.9pt;height:33.65pt;z-index:251725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next-textbox:#_x0000_s1444;mso-fit-shape-to-text:t">
              <w:txbxContent>
                <w:p w:rsidR="00793E52" w:rsidRPr="00F67B51" w:rsidRDefault="00793E52" w:rsidP="00923AB1">
                  <w:pPr>
                    <w:rPr>
                      <w:color w:val="FF0000"/>
                      <w:sz w:val="40"/>
                      <w:szCs w:val="40"/>
                    </w:rPr>
                  </w:pPr>
                  <w:r>
                    <w:rPr>
                      <w:color w:val="FF0000"/>
                      <w:sz w:val="40"/>
                      <w:szCs w:val="40"/>
                    </w:rPr>
                    <w:t>7</w:t>
                  </w:r>
                </w:p>
              </w:txbxContent>
            </v:textbox>
          </v:shape>
        </w:pict>
      </w:r>
    </w:p>
    <w:p w:rsidR="008A6A3A" w:rsidRDefault="00A73B1A">
      <w:pPr>
        <w:spacing w:line="240" w:lineRule="auto"/>
      </w:pPr>
      <w:r>
        <w:rPr>
          <w:noProof/>
          <w:lang w:eastAsia="zh-CN"/>
        </w:rPr>
        <w:pict>
          <v:shape id="_x0000_s1442" type="#_x0000_t202" style="position:absolute;margin-left:-178.1pt;margin-top:7.5pt;width:26.9pt;height:33.65pt;z-index:251723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next-textbox:#_x0000_s1442;mso-fit-shape-to-text:t">
              <w:txbxContent>
                <w:p w:rsidR="00793E52" w:rsidRPr="00F67B51" w:rsidRDefault="00793E52" w:rsidP="00923AB1">
                  <w:pPr>
                    <w:rPr>
                      <w:color w:val="FF0000"/>
                      <w:sz w:val="40"/>
                      <w:szCs w:val="40"/>
                    </w:rPr>
                  </w:pPr>
                  <w:r>
                    <w:rPr>
                      <w:color w:val="FF0000"/>
                      <w:sz w:val="40"/>
                      <w:szCs w:val="40"/>
                    </w:rPr>
                    <w:t>6</w:t>
                  </w:r>
                </w:p>
              </w:txbxContent>
            </v:textbox>
          </v:shape>
        </w:pict>
      </w: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575330" w:rsidRDefault="00575330" w:rsidP="00575330">
      <w:r>
        <w:rPr>
          <w:b/>
          <w:u w:val="single"/>
        </w:rPr>
        <w:t>Purpose:</w:t>
      </w:r>
      <w:r>
        <w:t xml:space="preserve"> </w:t>
      </w:r>
      <w:r w:rsidR="00F67B51">
        <w:t>Landing screen from which student staff may initiate daily attendance tasks.</w:t>
      </w:r>
    </w:p>
    <w:p w:rsidR="00F67B51" w:rsidRDefault="00F67B51" w:rsidP="00575330"/>
    <w:p w:rsidR="00575330" w:rsidRDefault="009D3788" w:rsidP="00575330">
      <w:r>
        <w:rPr>
          <w:b/>
          <w:u w:val="single"/>
        </w:rPr>
        <w:t>Loading Events</w:t>
      </w:r>
      <w:r w:rsidR="00575330">
        <w:rPr>
          <w:b/>
          <w:u w:val="single"/>
        </w:rPr>
        <w:t>:</w:t>
      </w:r>
      <w:r w:rsidR="00F67B51">
        <w:t xml:space="preserve"> User logs in to html5 </w:t>
      </w:r>
      <w:proofErr w:type="spellStart"/>
      <w:r w:rsidR="00F67B51">
        <w:t>webapp</w:t>
      </w:r>
      <w:proofErr w:type="spellEnd"/>
      <w:r w:rsidR="00F67B51">
        <w:t>.</w:t>
      </w:r>
    </w:p>
    <w:p w:rsidR="00575330" w:rsidRDefault="00575330" w:rsidP="00575330"/>
    <w:p w:rsidR="00575330" w:rsidRDefault="00575330" w:rsidP="00575330">
      <w:r>
        <w:rPr>
          <w:b/>
          <w:u w:val="single"/>
        </w:rPr>
        <w:t>Interface Elements:</w:t>
      </w:r>
    </w:p>
    <w:p w:rsidR="00F67B51" w:rsidRDefault="00575330" w:rsidP="00575330">
      <w:r>
        <w:tab/>
        <w:t>1.</w:t>
      </w:r>
      <w:r w:rsidR="00F67B51">
        <w:t xml:space="preserve"> Latest Class List. Clicking here allows the user to update to the latest class list. </w:t>
      </w:r>
    </w:p>
    <w:p w:rsidR="00F67B51" w:rsidRDefault="00575330" w:rsidP="00575330">
      <w:r>
        <w:tab/>
        <w:t>2.</w:t>
      </w:r>
      <w:r w:rsidR="00F67B51">
        <w:t xml:space="preserve"> Allows the user to create an initial attendance report at (</w:t>
      </w:r>
      <w:r w:rsidR="00F67B51" w:rsidRPr="00F67B51">
        <w:rPr>
          <w:color w:val="8DB3E2"/>
        </w:rPr>
        <w:t>2_Initial_Report</w:t>
      </w:r>
      <w:r w:rsidR="00F67B51">
        <w:t>) for each rehearsal by selected all absent students.</w:t>
      </w:r>
    </w:p>
    <w:p w:rsidR="00575330" w:rsidRDefault="00575330" w:rsidP="00575330">
      <w:r>
        <w:tab/>
        <w:t xml:space="preserve">3. </w:t>
      </w:r>
      <w:r w:rsidR="00F67B51">
        <w:t>Allows users to check in to rehearsal as tardy at (</w:t>
      </w:r>
      <w:r w:rsidR="00F67B51" w:rsidRPr="00F67B51">
        <w:rPr>
          <w:color w:val="8DB3E2"/>
        </w:rPr>
        <w:t>3_Late_CheckIn</w:t>
      </w:r>
      <w:r w:rsidR="00F67B51">
        <w:t>).</w:t>
      </w:r>
    </w:p>
    <w:p w:rsidR="00F67B51" w:rsidRDefault="00F67B51" w:rsidP="00575330">
      <w:r>
        <w:tab/>
        <w:t>4. Alert. Clicking (</w:t>
      </w:r>
      <w:r w:rsidRPr="00F67B51">
        <w:rPr>
          <w:color w:val="FF0000"/>
        </w:rPr>
        <w:t>1</w:t>
      </w:r>
      <w:r>
        <w:t>) or (</w:t>
      </w:r>
      <w:r w:rsidR="00E621F9">
        <w:rPr>
          <w:color w:val="FF0000"/>
        </w:rPr>
        <w:t>6</w:t>
      </w:r>
      <w:r>
        <w:t>) while not connect to a network presents this warning.</w:t>
      </w:r>
    </w:p>
    <w:p w:rsidR="00E621F9" w:rsidRDefault="00E621F9" w:rsidP="00575330">
      <w:pPr>
        <w:rPr>
          <w:color w:val="8DB3E2"/>
        </w:rPr>
      </w:pPr>
      <w:r>
        <w:tab/>
        <w:t xml:space="preserve">5. Exports Attendance data to an </w:t>
      </w:r>
      <w:proofErr w:type="spellStart"/>
      <w:r>
        <w:t>uploadable</w:t>
      </w:r>
      <w:proofErr w:type="spellEnd"/>
      <w:r>
        <w:t xml:space="preserve"> file using </w:t>
      </w:r>
      <w:r>
        <w:rPr>
          <w:color w:val="8DB3E2"/>
        </w:rPr>
        <w:t>26_TA.</w:t>
      </w:r>
    </w:p>
    <w:p w:rsidR="00E621F9" w:rsidRDefault="00E621F9" w:rsidP="00575330">
      <w:pPr>
        <w:rPr>
          <w:color w:val="auto"/>
        </w:rPr>
      </w:pPr>
      <w:r>
        <w:rPr>
          <w:color w:val="8DB3E2"/>
        </w:rPr>
        <w:tab/>
      </w:r>
      <w:r>
        <w:rPr>
          <w:color w:val="auto"/>
        </w:rPr>
        <w:t xml:space="preserve">6. Uploads Attendance data to server. A TA’s </w:t>
      </w:r>
      <w:proofErr w:type="spellStart"/>
      <w:r w:rsidR="009B18F0">
        <w:rPr>
          <w:color w:val="auto"/>
        </w:rPr>
        <w:t>NetID</w:t>
      </w:r>
      <w:proofErr w:type="spellEnd"/>
      <w:r>
        <w:rPr>
          <w:color w:val="auto"/>
        </w:rPr>
        <w:t xml:space="preserve"> and password must be entered into the appropriate fields to allow uploading.</w:t>
      </w:r>
    </w:p>
    <w:p w:rsidR="00923AB1" w:rsidRPr="00E621F9" w:rsidRDefault="00923AB1" w:rsidP="00575330">
      <w:pPr>
        <w:rPr>
          <w:color w:val="auto"/>
        </w:rPr>
      </w:pPr>
      <w:r>
        <w:rPr>
          <w:color w:val="auto"/>
        </w:rPr>
        <w:tab/>
        <w:t>7.</w:t>
      </w:r>
      <w:r w:rsidR="002B7705">
        <w:rPr>
          <w:color w:val="auto"/>
        </w:rPr>
        <w:t xml:space="preserve"> Fields in which TA must enter </w:t>
      </w:r>
      <w:proofErr w:type="spellStart"/>
      <w:r w:rsidR="009B18F0">
        <w:rPr>
          <w:color w:val="auto"/>
        </w:rPr>
        <w:t>NetID</w:t>
      </w:r>
      <w:proofErr w:type="spellEnd"/>
      <w:r w:rsidR="002B7705">
        <w:rPr>
          <w:color w:val="auto"/>
        </w:rPr>
        <w:t xml:space="preserve"> and password to upload data</w:t>
      </w:r>
    </w:p>
    <w:p w:rsidR="00A77B3E" w:rsidRDefault="00A77B3E">
      <w:pPr>
        <w:spacing w:line="240" w:lineRule="auto"/>
      </w:pPr>
    </w:p>
    <w:p w:rsidR="00575330" w:rsidRDefault="00575330">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793E52" w:rsidRDefault="00793E52">
      <w:pPr>
        <w:spacing w:line="240" w:lineRule="auto"/>
      </w:pPr>
    </w:p>
    <w:p w:rsidR="00793E52" w:rsidRDefault="00793E52">
      <w:pPr>
        <w:spacing w:line="240" w:lineRule="auto"/>
      </w:pPr>
    </w:p>
    <w:p w:rsidR="00793E52" w:rsidRDefault="00793E52">
      <w:pPr>
        <w:spacing w:line="240" w:lineRule="auto"/>
      </w:pPr>
    </w:p>
    <w:p w:rsidR="00793E52" w:rsidRDefault="00793E52">
      <w:pPr>
        <w:spacing w:line="240" w:lineRule="auto"/>
      </w:pPr>
    </w:p>
    <w:p w:rsidR="00793E52" w:rsidRDefault="00793E52">
      <w:pPr>
        <w:spacing w:line="240" w:lineRule="auto"/>
      </w:pPr>
    </w:p>
    <w:p w:rsidR="00793E52" w:rsidRDefault="00793E52">
      <w:pPr>
        <w:spacing w:line="240" w:lineRule="auto"/>
      </w:pPr>
    </w:p>
    <w:p w:rsidR="00793E52" w:rsidRDefault="00793E52">
      <w:pPr>
        <w:spacing w:line="240" w:lineRule="auto"/>
      </w:pPr>
    </w:p>
    <w:p w:rsidR="00793E52" w:rsidRDefault="00793E52">
      <w:pPr>
        <w:spacing w:line="240" w:lineRule="auto"/>
      </w:pPr>
    </w:p>
    <w:p w:rsidR="00A77B3E" w:rsidRDefault="00126CB8">
      <w:pPr>
        <w:spacing w:line="240" w:lineRule="auto"/>
      </w:pPr>
      <w:r>
        <w:lastRenderedPageBreak/>
        <w:t>2_Initial_Report</w:t>
      </w:r>
    </w:p>
    <w:p w:rsidR="00A77B3E" w:rsidRDefault="00126CB8">
      <w:pPr>
        <w:spacing w:line="240" w:lineRule="auto"/>
      </w:pPr>
      <w:r>
        <w:t xml:space="preserve">Sketch: Todd </w:t>
      </w:r>
      <w:proofErr w:type="spellStart"/>
      <w:r>
        <w:t>Wegter</w:t>
      </w:r>
      <w:proofErr w:type="spellEnd"/>
      <w:r w:rsidR="00D1148D">
        <w:t xml:space="preserve">, </w:t>
      </w:r>
      <w:proofErr w:type="spellStart"/>
      <w:r w:rsidR="00D1148D">
        <w:t>Yifei</w:t>
      </w:r>
      <w:proofErr w:type="spellEnd"/>
      <w:r w:rsidR="00D1148D">
        <w:t xml:space="preserve"> Zhu</w:t>
      </w:r>
    </w:p>
    <w:p w:rsidR="00A77B3E" w:rsidRDefault="00126CB8">
      <w:pPr>
        <w:spacing w:line="240" w:lineRule="auto"/>
      </w:pPr>
      <w:r>
        <w:t>Annotations:</w:t>
      </w:r>
      <w:r w:rsidR="0041416E">
        <w:t xml:space="preserve"> Brandon Maxwell</w:t>
      </w:r>
    </w:p>
    <w:p w:rsidR="00A77B3E" w:rsidRDefault="00A77B3E">
      <w:pPr>
        <w:spacing w:line="240" w:lineRule="auto"/>
      </w:pPr>
    </w:p>
    <w:p w:rsidR="00A77B3E" w:rsidRDefault="00B629C1">
      <w:r>
        <w:pict>
          <v:shape id="_x0000_i1025" type="#_x0000_t75" style="width:429.2pt;height:327.25pt">
            <v:imagedata r:id="rId10" o:title=""/>
          </v:shape>
        </w:pict>
      </w:r>
    </w:p>
    <w:p w:rsidR="00A77B3E" w:rsidRDefault="00A77B3E"/>
    <w:p w:rsidR="00A77B3E" w:rsidRDefault="00A77B3E"/>
    <w:p w:rsidR="0041416E" w:rsidRDefault="0041416E" w:rsidP="0041416E">
      <w:r>
        <w:rPr>
          <w:b/>
          <w:u w:val="single"/>
        </w:rPr>
        <w:t>Purpose:</w:t>
      </w:r>
      <w:r>
        <w:t xml:space="preserve"> To provide a grid view of the students so it is easy for TAs or instructors to mark who is at practice and who is not at practice at the time attendance is taken.</w:t>
      </w:r>
    </w:p>
    <w:p w:rsidR="0041416E" w:rsidRDefault="0041416E" w:rsidP="0041416E"/>
    <w:p w:rsidR="0041416E" w:rsidRDefault="009D3788" w:rsidP="0041416E">
      <w:r>
        <w:rPr>
          <w:b/>
          <w:u w:val="single"/>
        </w:rPr>
        <w:t>Loading Events</w:t>
      </w:r>
      <w:r w:rsidR="0041416E">
        <w:rPr>
          <w:b/>
          <w:u w:val="single"/>
        </w:rPr>
        <w:t>:</w:t>
      </w:r>
      <w:r w:rsidR="0041416E">
        <w:t xml:space="preserve"> User presses the "Initial Report" button on the home screen</w:t>
      </w:r>
    </w:p>
    <w:p w:rsidR="0041416E" w:rsidRDefault="0041416E" w:rsidP="0041416E"/>
    <w:p w:rsidR="0041416E" w:rsidRDefault="0041416E" w:rsidP="0041416E">
      <w:r>
        <w:rPr>
          <w:b/>
          <w:u w:val="single"/>
        </w:rPr>
        <w:t>Interface Elements:</w:t>
      </w:r>
    </w:p>
    <w:p w:rsidR="0041416E" w:rsidRDefault="0041416E" w:rsidP="0041416E">
      <w:r>
        <w:tab/>
        <w:t xml:space="preserve">1. The entire grid that shows each students' name, </w:t>
      </w:r>
      <w:proofErr w:type="spellStart"/>
      <w:r w:rsidR="009B18F0">
        <w:t>NetID</w:t>
      </w:r>
      <w:proofErr w:type="spellEnd"/>
      <w:r>
        <w:t xml:space="preserve">, year, and instrument. Used to keep track of what student the TA is marking </w:t>
      </w:r>
      <w:r w:rsidR="00793E52">
        <w:t>attendance</w:t>
      </w:r>
      <w:r>
        <w:t xml:space="preserve"> for.</w:t>
      </w:r>
    </w:p>
    <w:p w:rsidR="0041416E" w:rsidRDefault="0041416E" w:rsidP="0041416E">
      <w:r>
        <w:tab/>
        <w:t>2. The column of checkboxes. When a student attends practice the TA can check the checkbox and continue onto another student.</w:t>
      </w:r>
    </w:p>
    <w:p w:rsidR="0041416E" w:rsidRDefault="0041416E" w:rsidP="0041416E">
      <w:r>
        <w:tab/>
        <w:t xml:space="preserve">3. A button to return the user from this current screen back to the </w:t>
      </w:r>
      <w:proofErr w:type="spellStart"/>
      <w:r>
        <w:t>homescreen</w:t>
      </w:r>
      <w:proofErr w:type="spellEnd"/>
      <w:r>
        <w:t xml:space="preserve"> (Screen </w:t>
      </w:r>
      <w:r>
        <w:rPr>
          <w:color w:val="548DD4"/>
        </w:rPr>
        <w:t>1_Main_CheckIn</w:t>
      </w:r>
      <w:r>
        <w:t>)</w:t>
      </w:r>
    </w:p>
    <w:p w:rsidR="00A77B3E" w:rsidRDefault="00A77B3E"/>
    <w:p w:rsidR="00A77B3E" w:rsidRDefault="00A77B3E"/>
    <w:p w:rsidR="0041416E" w:rsidRDefault="0041416E"/>
    <w:p w:rsidR="00A77B3E" w:rsidRDefault="00A77B3E"/>
    <w:p w:rsidR="00A77B3E" w:rsidRDefault="00575330">
      <w:r>
        <w:br w:type="page"/>
      </w:r>
      <w:r w:rsidR="00126CB8">
        <w:lastRenderedPageBreak/>
        <w:t>3_Late_CheckIn</w:t>
      </w:r>
    </w:p>
    <w:p w:rsidR="00A77B3E" w:rsidRDefault="00126CB8">
      <w:r>
        <w:t xml:space="preserve">Sketch: Todd </w:t>
      </w:r>
      <w:proofErr w:type="spellStart"/>
      <w:r>
        <w:t>Wegter</w:t>
      </w:r>
      <w:proofErr w:type="spellEnd"/>
      <w:r w:rsidR="00DA67E0">
        <w:t xml:space="preserve">, </w:t>
      </w:r>
      <w:proofErr w:type="spellStart"/>
      <w:r w:rsidR="00DA67E0">
        <w:t>Yifei</w:t>
      </w:r>
      <w:proofErr w:type="spellEnd"/>
      <w:r w:rsidR="00DA67E0">
        <w:t xml:space="preserve"> Zhu</w:t>
      </w:r>
    </w:p>
    <w:p w:rsidR="00A77B3E" w:rsidRDefault="00126CB8">
      <w:proofErr w:type="spellStart"/>
      <w:r>
        <w:t>Annotations</w:t>
      </w:r>
      <w:proofErr w:type="gramStart"/>
      <w:r>
        <w:t>:</w:t>
      </w:r>
      <w:r w:rsidR="00DA67E0">
        <w:t>Yifei</w:t>
      </w:r>
      <w:proofErr w:type="spellEnd"/>
      <w:proofErr w:type="gramEnd"/>
      <w:r w:rsidR="00DA67E0">
        <w:t xml:space="preserve"> Zhu</w:t>
      </w:r>
    </w:p>
    <w:p w:rsidR="00A77B3E" w:rsidRDefault="00A77B3E"/>
    <w:p w:rsidR="00A77B3E" w:rsidRDefault="00B629C1">
      <w:r>
        <w:pict>
          <v:shape id="_x0000_i1026" type="#_x0000_t75" style="width:467.55pt;height:273.95pt">
            <v:imagedata r:id="rId11" o:title=""/>
          </v:shape>
        </w:pict>
      </w:r>
    </w:p>
    <w:p w:rsidR="00A87D6F" w:rsidRDefault="00A87D6F" w:rsidP="00A87D6F"/>
    <w:p w:rsidR="00A87D6F" w:rsidRDefault="00A87D6F" w:rsidP="00A87D6F">
      <w:r w:rsidRPr="00793E52">
        <w:rPr>
          <w:b/>
          <w:u w:val="single"/>
        </w:rPr>
        <w:t>Purpose</w:t>
      </w:r>
      <w:r>
        <w:t xml:space="preserve">: Allow </w:t>
      </w:r>
      <w:r w:rsidR="00BA134B">
        <w:t>late student to check in and explain the reason why is late</w:t>
      </w:r>
      <w:r w:rsidR="004D0CE1">
        <w:t xml:space="preserve"> for Marching Band</w:t>
      </w:r>
      <w:r w:rsidR="00743D8A">
        <w:t xml:space="preserve"> practice</w:t>
      </w:r>
      <w:r>
        <w:t xml:space="preserve">. </w:t>
      </w:r>
    </w:p>
    <w:p w:rsidR="00F67B51" w:rsidRDefault="00F67B51" w:rsidP="00A87D6F">
      <w:pPr>
        <w:rPr>
          <w:b/>
        </w:rPr>
      </w:pPr>
    </w:p>
    <w:p w:rsidR="00FB4DFA" w:rsidRDefault="009D3788" w:rsidP="00A87D6F">
      <w:r w:rsidRPr="00793E52">
        <w:rPr>
          <w:b/>
          <w:u w:val="single"/>
        </w:rPr>
        <w:t>Loading Events</w:t>
      </w:r>
      <w:r w:rsidR="00A87D6F" w:rsidRPr="00BA134B">
        <w:rPr>
          <w:b/>
        </w:rPr>
        <w:t>:</w:t>
      </w:r>
      <w:r w:rsidR="00A87D6F">
        <w:t xml:space="preserve"> User presses “</w:t>
      </w:r>
      <w:r w:rsidR="001859F1">
        <w:rPr>
          <w:rFonts w:eastAsia="Times New Roman"/>
          <w:lang w:eastAsia="zh-CN"/>
        </w:rPr>
        <w:t>Tardy Check-In</w:t>
      </w:r>
      <w:r w:rsidR="00A87D6F">
        <w:t>” button on the main interface</w:t>
      </w:r>
    </w:p>
    <w:p w:rsidR="00FB4DFA" w:rsidRDefault="00FB4DFA" w:rsidP="00A87D6F"/>
    <w:p w:rsidR="00A87D6F" w:rsidRPr="00BA134B" w:rsidRDefault="00A87D6F" w:rsidP="00A87D6F">
      <w:pPr>
        <w:rPr>
          <w:b/>
        </w:rPr>
      </w:pPr>
      <w:r w:rsidRPr="00793E52">
        <w:rPr>
          <w:b/>
          <w:u w:val="single"/>
        </w:rPr>
        <w:t>Interface items</w:t>
      </w:r>
      <w:r w:rsidRPr="00BA134B">
        <w:rPr>
          <w:b/>
        </w:rPr>
        <w:t xml:space="preserve">: </w:t>
      </w:r>
    </w:p>
    <w:p w:rsidR="00A87D6F" w:rsidRDefault="00A87D6F" w:rsidP="00A87D6F">
      <w:r>
        <w:t xml:space="preserve">1. The </w:t>
      </w:r>
      <w:r w:rsidR="004D0CE1">
        <w:t xml:space="preserve">text field </w:t>
      </w:r>
      <w:r>
        <w:t>allows users</w:t>
      </w:r>
      <w:r w:rsidR="00BF538A">
        <w:t xml:space="preserve"> to</w:t>
      </w:r>
      <w:r>
        <w:t xml:space="preserve"> </w:t>
      </w:r>
      <w:r w:rsidR="00BA134B">
        <w:t xml:space="preserve">enter their </w:t>
      </w:r>
      <w:proofErr w:type="spellStart"/>
      <w:r w:rsidR="009B18F0">
        <w:t>NetID</w:t>
      </w:r>
      <w:proofErr w:type="spellEnd"/>
      <w:r>
        <w:t xml:space="preserve">. </w:t>
      </w:r>
    </w:p>
    <w:p w:rsidR="00A87D6F" w:rsidRDefault="00A87D6F" w:rsidP="00A87D6F">
      <w:r>
        <w:t xml:space="preserve">2. </w:t>
      </w:r>
      <w:r w:rsidR="004D0CE1">
        <w:t>The text field allows users</w:t>
      </w:r>
      <w:r w:rsidR="00BF538A">
        <w:t xml:space="preserve"> to</w:t>
      </w:r>
      <w:r w:rsidR="004D0CE1">
        <w:t xml:space="preserve"> enter the reason why they are late for Marching Band </w:t>
      </w:r>
      <w:r w:rsidR="00E10CE3">
        <w:t>practice</w:t>
      </w:r>
      <w:r w:rsidR="004D0CE1">
        <w:t>.</w:t>
      </w:r>
    </w:p>
    <w:p w:rsidR="00A87D6F" w:rsidRDefault="00A87D6F" w:rsidP="00A87D6F">
      <w:r>
        <w:t xml:space="preserve">3. The </w:t>
      </w:r>
      <w:r w:rsidR="004D0CE1">
        <w:t xml:space="preserve">“submit” </w:t>
      </w:r>
      <w:r>
        <w:t xml:space="preserve">buttons allow users </w:t>
      </w:r>
      <w:r w:rsidR="004D0CE1">
        <w:t xml:space="preserve">to </w:t>
      </w:r>
      <w:r w:rsidR="00612A68">
        <w:t>submit</w:t>
      </w:r>
      <w:r w:rsidR="004D0CE1">
        <w:t xml:space="preserve"> their </w:t>
      </w:r>
      <w:r w:rsidR="00791514">
        <w:t>tardy check-</w:t>
      </w:r>
      <w:r w:rsidR="004D0CE1">
        <w:t>in</w:t>
      </w:r>
      <w:r w:rsidR="002B1734">
        <w:t xml:space="preserve"> form</w:t>
      </w:r>
      <w:r>
        <w:t xml:space="preserve">. </w:t>
      </w:r>
    </w:p>
    <w:p w:rsidR="00A87D6F" w:rsidRDefault="00A87D6F" w:rsidP="00A87D6F">
      <w:r>
        <w:t xml:space="preserve">4. </w:t>
      </w:r>
      <w:r w:rsidR="004D0CE1">
        <w:t>If</w:t>
      </w:r>
      <w:r w:rsidR="00DF08D4">
        <w:t xml:space="preserve"> the</w:t>
      </w:r>
      <w:r w:rsidR="004D0CE1">
        <w:t xml:space="preserve"> user enters the wrong </w:t>
      </w:r>
      <w:proofErr w:type="spellStart"/>
      <w:r w:rsidR="009B18F0">
        <w:t>NetID</w:t>
      </w:r>
      <w:proofErr w:type="spellEnd"/>
      <w:r w:rsidR="004D0CE1">
        <w:t xml:space="preserve"> or</w:t>
      </w:r>
      <w:r w:rsidR="00B82758">
        <w:t xml:space="preserve"> the </w:t>
      </w:r>
      <w:proofErr w:type="spellStart"/>
      <w:r w:rsidR="009B18F0">
        <w:t>NetID</w:t>
      </w:r>
      <w:proofErr w:type="spellEnd"/>
      <w:r w:rsidR="004D0CE1">
        <w:t xml:space="preserve"> </w:t>
      </w:r>
      <w:r w:rsidR="00DF08D4">
        <w:t xml:space="preserve">does not </w:t>
      </w:r>
      <w:r w:rsidR="00B82758">
        <w:t>exist</w:t>
      </w:r>
      <w:r w:rsidR="004D0CE1">
        <w:t>, then</w:t>
      </w:r>
      <w:r w:rsidR="008A6EF2">
        <w:t xml:space="preserve"> an</w:t>
      </w:r>
      <w:r w:rsidR="004D0CE1">
        <w:t xml:space="preserve"> Alert</w:t>
      </w:r>
      <w:r w:rsidR="008A6EF2">
        <w:t xml:space="preserve"> will</w:t>
      </w:r>
      <w:r w:rsidR="004D0CE1">
        <w:t xml:space="preserve"> pop up</w:t>
      </w:r>
      <w:r w:rsidR="000B4527">
        <w:t xml:space="preserve"> to </w:t>
      </w:r>
      <w:r w:rsidR="000C77BB">
        <w:t xml:space="preserve">notify the </w:t>
      </w:r>
      <w:r w:rsidR="000B4527">
        <w:t>user</w:t>
      </w:r>
      <w:r w:rsidR="00DD0671">
        <w:t xml:space="preserve"> </w:t>
      </w:r>
      <w:r w:rsidR="00D60458">
        <w:t xml:space="preserve">that the </w:t>
      </w:r>
      <w:proofErr w:type="spellStart"/>
      <w:r w:rsidR="009B18F0">
        <w:t>NetID</w:t>
      </w:r>
      <w:proofErr w:type="spellEnd"/>
      <w:r w:rsidR="00D60458">
        <w:t xml:space="preserve"> is incorrect</w:t>
      </w:r>
      <w:r>
        <w:t xml:space="preserve">. </w:t>
      </w:r>
    </w:p>
    <w:p w:rsidR="000B4527" w:rsidRDefault="00A87D6F">
      <w:r>
        <w:t xml:space="preserve">5. </w:t>
      </w:r>
      <w:r w:rsidR="004D0CE1">
        <w:t>If</w:t>
      </w:r>
      <w:r w:rsidR="00706A83">
        <w:t xml:space="preserve"> the</w:t>
      </w:r>
      <w:r w:rsidR="004D0CE1">
        <w:t xml:space="preserve"> user leave</w:t>
      </w:r>
      <w:r w:rsidR="003A7006">
        <w:t>s</w:t>
      </w:r>
      <w:r w:rsidR="004D0CE1">
        <w:t xml:space="preserve"> the </w:t>
      </w:r>
      <w:r w:rsidR="00AB0BDA">
        <w:t>“</w:t>
      </w:r>
      <w:r w:rsidR="004D0CE1">
        <w:t>Reason</w:t>
      </w:r>
      <w:r w:rsidR="00AB0BDA">
        <w:t>”</w:t>
      </w:r>
      <w:r w:rsidR="003A7006">
        <w:t xml:space="preserve"> text fi</w:t>
      </w:r>
      <w:r w:rsidR="004D0CE1">
        <w:t>e</w:t>
      </w:r>
      <w:r w:rsidR="003A7006">
        <w:t>l</w:t>
      </w:r>
      <w:r w:rsidR="004D0CE1">
        <w:t>d blank, then</w:t>
      </w:r>
      <w:r w:rsidR="00B6477C">
        <w:t xml:space="preserve"> an</w:t>
      </w:r>
      <w:r w:rsidR="004D0CE1">
        <w:t xml:space="preserve"> </w:t>
      </w:r>
      <w:r w:rsidR="00577A46">
        <w:t>alert</w:t>
      </w:r>
      <w:r w:rsidR="00363D1D">
        <w:t xml:space="preserve"> will</w:t>
      </w:r>
      <w:r w:rsidR="004D0CE1">
        <w:t xml:space="preserve"> pop up</w:t>
      </w:r>
      <w:r w:rsidR="00363D1D">
        <w:t xml:space="preserve"> and tell the </w:t>
      </w:r>
      <w:r w:rsidR="00577A46">
        <w:t>user</w:t>
      </w:r>
      <w:r w:rsidR="00363D1D">
        <w:t xml:space="preserve"> to enter a reason</w:t>
      </w:r>
      <w:r w:rsidR="000B4527">
        <w:t>.</w:t>
      </w:r>
    </w:p>
    <w:p w:rsidR="004D0CE1" w:rsidRDefault="003A7006">
      <w:r>
        <w:t>6. The loading b</w:t>
      </w:r>
      <w:r w:rsidR="004D0CE1">
        <w:t>ar shows user</w:t>
      </w:r>
      <w:r>
        <w:t>s</w:t>
      </w:r>
      <w:r w:rsidR="004D0CE1">
        <w:t xml:space="preserve"> </w:t>
      </w:r>
      <w:r>
        <w:t>the progress of submission</w:t>
      </w:r>
      <w:r w:rsidR="004D0CE1">
        <w:t>, after</w:t>
      </w:r>
      <w:r>
        <w:t xml:space="preserve"> the</w:t>
      </w:r>
      <w:r w:rsidR="004D0CE1">
        <w:t xml:space="preserve"> user click</w:t>
      </w:r>
      <w:r w:rsidR="00492B89">
        <w:t>s</w:t>
      </w:r>
      <w:r w:rsidR="004C7BD3">
        <w:t xml:space="preserve"> on</w:t>
      </w:r>
      <w:r w:rsidR="004D0CE1">
        <w:t xml:space="preserve"> the “Submit” button.</w:t>
      </w:r>
    </w:p>
    <w:p w:rsidR="00672260" w:rsidRDefault="004D0CE1">
      <w:r>
        <w:t>7.</w:t>
      </w:r>
      <w:r w:rsidR="00BF538A">
        <w:t xml:space="preserve"> The h</w:t>
      </w:r>
      <w:r>
        <w:t>ome button</w:t>
      </w:r>
      <w:r w:rsidR="00BF538A">
        <w:t xml:space="preserve"> will take users</w:t>
      </w:r>
      <w:r>
        <w:t xml:space="preserve"> back to </w:t>
      </w:r>
      <w:r w:rsidR="00BF538A">
        <w:t xml:space="preserve">the </w:t>
      </w:r>
      <w:r>
        <w:t xml:space="preserve">main check in homepage (Screen </w:t>
      </w:r>
      <w:r w:rsidRPr="008872D5">
        <w:rPr>
          <w:color w:val="548DD4"/>
        </w:rPr>
        <w:t>1_Main_CheckIn</w:t>
      </w:r>
      <w:r>
        <w:t>)</w:t>
      </w:r>
    </w:p>
    <w:p w:rsidR="00382FAA" w:rsidRDefault="00382FAA"/>
    <w:p w:rsidR="00A77B3E" w:rsidRDefault="00575330">
      <w:r>
        <w:br w:type="page"/>
      </w:r>
      <w:r w:rsidR="00126CB8">
        <w:lastRenderedPageBreak/>
        <w:t>4_Main_Page</w:t>
      </w:r>
    </w:p>
    <w:p w:rsidR="00A77B3E" w:rsidRDefault="00126CB8">
      <w:r>
        <w:t xml:space="preserve">Sketch: Todd </w:t>
      </w:r>
      <w:proofErr w:type="spellStart"/>
      <w:proofErr w:type="gramStart"/>
      <w:r>
        <w:t>Wegter</w:t>
      </w:r>
      <w:proofErr w:type="spellEnd"/>
      <w:r w:rsidR="00F076A6">
        <w:t xml:space="preserve"> ,</w:t>
      </w:r>
      <w:proofErr w:type="gramEnd"/>
      <w:r w:rsidR="00F076A6">
        <w:t xml:space="preserve"> </w:t>
      </w:r>
      <w:proofErr w:type="spellStart"/>
      <w:r w:rsidR="00F076A6">
        <w:t>Yifei</w:t>
      </w:r>
      <w:proofErr w:type="spellEnd"/>
      <w:r w:rsidR="00F076A6">
        <w:t xml:space="preserve"> Zhu</w:t>
      </w:r>
    </w:p>
    <w:p w:rsidR="00A77B3E" w:rsidRDefault="00126CB8">
      <w:r>
        <w:t>Annotations:</w:t>
      </w:r>
      <w:r w:rsidR="000E3A0E">
        <w:t xml:space="preserve"> Todd Wegter</w:t>
      </w:r>
    </w:p>
    <w:p w:rsidR="00A77B3E" w:rsidRDefault="00A77B3E"/>
    <w:p w:rsidR="00A77B3E" w:rsidRDefault="00A73B1A">
      <w:r>
        <w:rPr>
          <w:noProof/>
        </w:rPr>
        <w:pict>
          <v:shape id="_x0000_s1033" type="#_x0000_t202" style="position:absolute;margin-left:381.35pt;margin-top:69.9pt;width:86pt;height:33.65pt;z-index:251590144;mso-height-percent:200;mso-height-percent:200;mso-width-relative:margin;mso-height-relative:margin" filled="f" stroked="f">
            <v:textbox style="mso-fit-shape-to-text:t">
              <w:txbxContent>
                <w:p w:rsidR="00793E52" w:rsidRPr="00000D00" w:rsidRDefault="00793E52" w:rsidP="000E3A0E">
                  <w:pPr>
                    <w:rPr>
                      <w:sz w:val="40"/>
                    </w:rPr>
                  </w:pPr>
                  <w:r>
                    <w:rPr>
                      <w:color w:val="FF0000"/>
                      <w:sz w:val="40"/>
                    </w:rPr>
                    <w:t>2</w:t>
                  </w:r>
                </w:p>
              </w:txbxContent>
            </v:textbox>
          </v:shape>
        </w:pict>
      </w:r>
      <w:r>
        <w:rPr>
          <w:noProof/>
          <w:lang w:eastAsia="zh-TW"/>
        </w:rPr>
        <w:pict>
          <v:shape id="_x0000_s1032" type="#_x0000_t202" style="position:absolute;margin-left:101.2pt;margin-top:167.85pt;width:29.9pt;height:33.65pt;z-index:251589120;mso-height-percent:200;mso-height-percent:200;mso-width-relative:margin;mso-height-relative:margin" filled="f" stroked="f">
            <v:textbox style="mso-fit-shape-to-text:t">
              <w:txbxContent>
                <w:p w:rsidR="00793E52" w:rsidRPr="00000D00" w:rsidRDefault="00793E52">
                  <w:pPr>
                    <w:rPr>
                      <w:sz w:val="56"/>
                    </w:rPr>
                  </w:pPr>
                  <w:r w:rsidRPr="00000D00">
                    <w:rPr>
                      <w:color w:val="FF0000"/>
                      <w:sz w:val="40"/>
                    </w:rPr>
                    <w:t>1</w:t>
                  </w:r>
                </w:p>
              </w:txbxContent>
            </v:textbox>
          </v:shape>
        </w:pict>
      </w:r>
      <w:r>
        <w:rPr>
          <w:noProof/>
        </w:rPr>
        <w:pict>
          <v:shape id="_x0000_s1034" type="#_x0000_t202" style="position:absolute;margin-left:246.05pt;margin-top:257.45pt;width:97.9pt;height:25pt;z-index:251591168;mso-width-relative:margin;mso-height-relative:margin" filled="f" stroked="f">
            <v:textbox>
              <w:txbxContent>
                <w:p w:rsidR="00793E52" w:rsidRPr="00000D00" w:rsidRDefault="00793E52" w:rsidP="000E3A0E">
                  <w:pPr>
                    <w:rPr>
                      <w:sz w:val="40"/>
                    </w:rPr>
                  </w:pPr>
                  <w:r>
                    <w:rPr>
                      <w:color w:val="FF0000"/>
                      <w:sz w:val="40"/>
                    </w:rPr>
                    <w:t>3</w:t>
                  </w:r>
                </w:p>
              </w:txbxContent>
            </v:textbox>
          </v:shape>
        </w:pict>
      </w:r>
      <w:r w:rsidR="00B629C1">
        <w:pict>
          <v:shape id="_x0000_i1027" type="#_x0000_t75" style="width:404.9pt;height:327.25pt" o:allowoverlap="f">
            <v:imagedata r:id="rId12" o:title=""/>
          </v:shape>
        </w:pict>
      </w:r>
    </w:p>
    <w:p w:rsidR="00A4272B" w:rsidRDefault="00A4272B">
      <w:pPr>
        <w:rPr>
          <w:color w:val="auto"/>
        </w:rPr>
      </w:pPr>
    </w:p>
    <w:p w:rsidR="00804D8F" w:rsidRDefault="00804D8F" w:rsidP="00804D8F">
      <w:r>
        <w:rPr>
          <w:b/>
          <w:u w:val="single"/>
        </w:rPr>
        <w:t>Purpose:</w:t>
      </w:r>
      <w:r>
        <w:t xml:space="preserve"> To provide an opening screen for the @10Dance application. This web application is the main part of the system. It allows students to check their attendance records, TAs to upload attendance, and the directors to have supreme control over everything. </w:t>
      </w:r>
    </w:p>
    <w:p w:rsidR="00804D8F" w:rsidRDefault="00804D8F" w:rsidP="00804D8F"/>
    <w:p w:rsidR="00804D8F" w:rsidRDefault="00804D8F" w:rsidP="00804D8F"/>
    <w:p w:rsidR="00804D8F" w:rsidRDefault="009D3788" w:rsidP="00804D8F">
      <w:r>
        <w:rPr>
          <w:b/>
          <w:u w:val="single"/>
        </w:rPr>
        <w:t>Loading Events</w:t>
      </w:r>
      <w:r w:rsidR="00804D8F">
        <w:rPr>
          <w:b/>
          <w:u w:val="single"/>
        </w:rPr>
        <w:t>:</w:t>
      </w:r>
      <w:r w:rsidR="00804D8F">
        <w:t xml:space="preserve"> User opens the @10Dance Web Application</w:t>
      </w:r>
    </w:p>
    <w:p w:rsidR="00804D8F" w:rsidRDefault="00804D8F" w:rsidP="00804D8F"/>
    <w:p w:rsidR="00804D8F" w:rsidRDefault="00804D8F" w:rsidP="00804D8F">
      <w:r>
        <w:rPr>
          <w:b/>
          <w:u w:val="single"/>
        </w:rPr>
        <w:t>Interface Elements:</w:t>
      </w:r>
    </w:p>
    <w:p w:rsidR="00804D8F" w:rsidRDefault="00804D8F" w:rsidP="00804D8F">
      <w:r>
        <w:t>1. Radio Buttons allow user to select whether he or she wishes to proceed as a Director, TA, or Student.</w:t>
      </w:r>
    </w:p>
    <w:p w:rsidR="00804D8F" w:rsidRDefault="00804D8F" w:rsidP="00804D8F">
      <w:pPr>
        <w:rPr>
          <w:color w:val="auto"/>
        </w:rPr>
      </w:pPr>
      <w:r>
        <w:t xml:space="preserve">2. Help Button </w:t>
      </w:r>
      <w:r>
        <w:rPr>
          <w:color w:val="auto"/>
        </w:rPr>
        <w:t xml:space="preserve">pulls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 and clicking “Next” (</w:t>
      </w:r>
      <w:r>
        <w:rPr>
          <w:color w:val="FF0000"/>
        </w:rPr>
        <w:t>3</w:t>
      </w:r>
      <w:r>
        <w:rPr>
          <w:color w:val="auto"/>
        </w:rPr>
        <w:t>).</w:t>
      </w:r>
    </w:p>
    <w:p w:rsidR="00804D8F" w:rsidRDefault="00804D8F" w:rsidP="00804D8F">
      <w:r>
        <w:t xml:space="preserve">3. “Next” Button takes the user to a login screen (Screen </w:t>
      </w:r>
      <w:r w:rsidRPr="00A4272B">
        <w:rPr>
          <w:color w:val="0070C0"/>
        </w:rPr>
        <w:t>5_Login</w:t>
      </w:r>
      <w:r>
        <w:t xml:space="preserve">), which is slightly different for the different user types and allows only the selected type to login. </w:t>
      </w:r>
    </w:p>
    <w:p w:rsidR="00804D8F" w:rsidRDefault="00804D8F" w:rsidP="00804D8F"/>
    <w:p w:rsidR="00804D8F" w:rsidRDefault="00804D8F">
      <w:pPr>
        <w:rPr>
          <w:color w:val="auto"/>
        </w:rPr>
      </w:pPr>
    </w:p>
    <w:p w:rsidR="00F20147" w:rsidRDefault="00F20147" w:rsidP="00F20147">
      <w:r>
        <w:br w:type="page"/>
      </w:r>
      <w:r>
        <w:lastRenderedPageBreak/>
        <w:t>5_Login</w:t>
      </w:r>
    </w:p>
    <w:p w:rsidR="00F20147" w:rsidRDefault="00F20147" w:rsidP="00F20147">
      <w:r>
        <w:t xml:space="preserve">Sketch: Todd </w:t>
      </w:r>
      <w:proofErr w:type="spellStart"/>
      <w:r>
        <w:t>Wegter</w:t>
      </w:r>
      <w:proofErr w:type="spellEnd"/>
      <w:r>
        <w:t xml:space="preserve">, </w:t>
      </w:r>
      <w:proofErr w:type="spellStart"/>
      <w:r>
        <w:t>Yifei</w:t>
      </w:r>
      <w:proofErr w:type="spellEnd"/>
      <w:r>
        <w:t xml:space="preserve"> Zhu</w:t>
      </w:r>
    </w:p>
    <w:p w:rsidR="00F20147" w:rsidRDefault="00F20147" w:rsidP="00F20147">
      <w:r>
        <w:t xml:space="preserve">Annotations: Cutis </w:t>
      </w:r>
      <w:proofErr w:type="spellStart"/>
      <w:r>
        <w:t>Ullerich</w:t>
      </w:r>
      <w:proofErr w:type="spellEnd"/>
    </w:p>
    <w:p w:rsidR="00F20147" w:rsidRDefault="00F20147" w:rsidP="00F20147"/>
    <w:p w:rsidR="00F20147" w:rsidRDefault="00B629C1" w:rsidP="00F20147">
      <w:r>
        <w:rPr>
          <w:noProof/>
        </w:rPr>
        <w:pict>
          <v:shape id="_x0000_s1478" type="#_x0000_t202" style="position:absolute;margin-left:68.6pt;margin-top:45.4pt;width:44.65pt;height:60.1pt;z-index:2517273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PJCugIAAMQ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" filled="f" stroked="f">
            <v:textbox style="mso-fit-shape-to-text:t">
              <w:txbxContent>
                <w:p w:rsidR="00B629C1" w:rsidRPr="00000D00" w:rsidRDefault="00B629C1" w:rsidP="00F20147">
                  <w:pPr>
                    <w:rPr>
                      <w:sz w:val="56"/>
                    </w:rPr>
                  </w:pPr>
                  <w:r>
                    <w:rPr>
                      <w:color w:val="FF0000"/>
                      <w:sz w:val="40"/>
                    </w:rPr>
                    <w:t>10</w:t>
                  </w:r>
                </w:p>
              </w:txbxContent>
            </v:textbox>
          </v:shape>
        </w:pict>
      </w:r>
      <w:r w:rsidR="00A73B1A">
        <w:rPr>
          <w:noProof/>
        </w:rPr>
        <w:pict>
          <v:shape id="Text Box 331" o:spid="_x0000_s1370" type="#_x0000_t202" style="position:absolute;margin-left:276.95pt;margin-top:45.6pt;width:29.9pt;height:33.65pt;z-index:2516833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PJCugIAAMQ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9</w:t>
                  </w:r>
                </w:p>
              </w:txbxContent>
            </v:textbox>
          </v:shape>
        </w:pict>
      </w:r>
      <w:r w:rsidR="00A73B1A">
        <w:rPr>
          <w:noProof/>
        </w:rPr>
        <w:pict>
          <v:shape id="Text Box 319" o:spid="_x0000_s1369" type="#_x0000_t202" style="position:absolute;margin-left:494.8pt;margin-top:151pt;width:29.9pt;height:33.65pt;z-index:25168230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" filled="f" stroked="f">
            <v:textbox style="mso-fit-shape-to-text:t">
              <w:txbxContent>
                <w:p w:rsidR="00793E52" w:rsidRPr="00000D00" w:rsidRDefault="00793E52" w:rsidP="00F20147">
                  <w:pPr>
                    <w:rPr>
                      <w:sz w:val="56"/>
                    </w:rPr>
                  </w:pPr>
                  <w:r>
                    <w:rPr>
                      <w:color w:val="FF0000"/>
                      <w:sz w:val="40"/>
                    </w:rPr>
                    <w:t>8</w:t>
                  </w:r>
                </w:p>
              </w:txbxContent>
            </v:textbox>
          </v:shape>
        </w:pict>
      </w:r>
      <w:r w:rsidR="00A73B1A">
        <w:rPr>
          <w:noProof/>
        </w:rPr>
        <w:pict>
          <v:shape id="Text Box 318" o:spid="_x0000_s1368" type="#_x0000_t202" style="position:absolute;margin-left:494.8pt;margin-top:93.05pt;width:29.9pt;height:33.65pt;z-index:25168128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KqmugIAAMQ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" filled="f" stroked="f">
            <v:textbox style="mso-fit-shape-to-text:t">
              <w:txbxContent>
                <w:p w:rsidR="00793E52" w:rsidRPr="00000D00" w:rsidRDefault="00793E52" w:rsidP="00F20147">
                  <w:pPr>
                    <w:rPr>
                      <w:sz w:val="56"/>
                    </w:rPr>
                  </w:pPr>
                  <w:r>
                    <w:rPr>
                      <w:color w:val="FF0000"/>
                      <w:sz w:val="40"/>
                    </w:rPr>
                    <w:t>7</w:t>
                  </w:r>
                </w:p>
              </w:txbxContent>
            </v:textbox>
          </v:shape>
        </w:pict>
      </w:r>
      <w:r w:rsidR="00A73B1A">
        <w:rPr>
          <w:noProof/>
        </w:rPr>
        <w:pict>
          <v:shape id="Text Box 317" o:spid="_x0000_s1367" type="#_x0000_t202" style="position:absolute;margin-left:494.8pt;margin-top:11.75pt;width:29.9pt;height:33.65pt;z-index:2516802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Y7MuQ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" filled="f" stroked="f">
            <v:textbox style="mso-fit-shape-to-text:t">
              <w:txbxContent>
                <w:p w:rsidR="00793E52" w:rsidRPr="00000D00" w:rsidRDefault="00793E52" w:rsidP="00F20147">
                  <w:pPr>
                    <w:rPr>
                      <w:sz w:val="56"/>
                    </w:rPr>
                  </w:pPr>
                  <w:r>
                    <w:rPr>
                      <w:color w:val="FF0000"/>
                      <w:sz w:val="40"/>
                    </w:rPr>
                    <w:t>6</w:t>
                  </w:r>
                </w:p>
              </w:txbxContent>
            </v:textbox>
          </v:shape>
        </w:pict>
      </w:r>
      <w:r w:rsidR="00A73B1A">
        <w:rPr>
          <w:noProof/>
        </w:rPr>
        <w:pict>
          <v:shape id="Text Box 308" o:spid="_x0000_s1366" type="#_x0000_t202" style="position:absolute;margin-left:57.1pt;margin-top:189.75pt;width:29.9pt;height:33.65pt;z-index:2516792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5</w:t>
                  </w:r>
                </w:p>
              </w:txbxContent>
            </v:textbox>
          </v:shape>
        </w:pict>
      </w:r>
      <w:r w:rsidR="00A73B1A">
        <w:rPr>
          <w:noProof/>
        </w:rPr>
        <w:pict>
          <v:shape id="Text Box 307" o:spid="_x0000_s1365" type="#_x0000_t202" style="position:absolute;margin-left:198.3pt;margin-top:179.85pt;width:29.9pt;height:33.65pt;z-index:2516782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" filled="f" stroked="f">
            <v:textbox style="mso-fit-shape-to-text:t">
              <w:txbxContent>
                <w:p w:rsidR="00793E52" w:rsidRPr="00000D00" w:rsidRDefault="00793E52" w:rsidP="00F20147">
                  <w:pPr>
                    <w:rPr>
                      <w:sz w:val="56"/>
                    </w:rPr>
                  </w:pPr>
                  <w:r>
                    <w:rPr>
                      <w:color w:val="FF0000"/>
                      <w:sz w:val="40"/>
                    </w:rPr>
                    <w:t>4</w:t>
                  </w:r>
                </w:p>
              </w:txbxContent>
            </v:textbox>
          </v:shape>
        </w:pict>
      </w:r>
      <w:r w:rsidR="00A73B1A">
        <w:rPr>
          <w:noProof/>
        </w:rPr>
        <w:pict>
          <v:shape id="Text Box 306" o:spid="_x0000_s1364" type="#_x0000_t202" style="position:absolute;margin-left:123.5pt;margin-top:179.85pt;width:29.9pt;height:33.65pt;z-index:2516771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9qcugIAAMQ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3</w:t>
                  </w:r>
                </w:p>
              </w:txbxContent>
            </v:textbox>
          </v:shape>
        </w:pict>
      </w:r>
      <w:r w:rsidR="00A73B1A">
        <w:rPr>
          <w:noProof/>
        </w:rPr>
        <w:pict>
          <v:shape id="Text Box 305" o:spid="_x0000_s1363" type="#_x0000_t202" style="position:absolute;margin-left:46.8pt;margin-top:126.5pt;width:29.9pt;height:33.65pt;z-index:2516761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" filled="f" stroked="f">
            <v:textbox style="mso-fit-shape-to-text:t">
              <w:txbxContent>
                <w:p w:rsidR="00793E52" w:rsidRPr="00000D00" w:rsidRDefault="00793E52" w:rsidP="00F20147">
                  <w:pPr>
                    <w:rPr>
                      <w:sz w:val="56"/>
                    </w:rPr>
                  </w:pPr>
                  <w:r>
                    <w:rPr>
                      <w:color w:val="FF0000"/>
                      <w:sz w:val="40"/>
                    </w:rPr>
                    <w:t>2</w:t>
                  </w:r>
                </w:p>
              </w:txbxContent>
            </v:textbox>
          </v:shape>
        </w:pict>
      </w:r>
      <w:r w:rsidR="00A73B1A">
        <w:rPr>
          <w:noProof/>
        </w:rPr>
        <w:pict>
          <v:shape id="Text Box 304" o:spid="_x0000_s1362" type="#_x0000_t202" style="position:absolute;margin-left:46.8pt;margin-top:102.15pt;width:29.9pt;height:33.65pt;z-index:2516751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WuQ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ZIKRoB006ZHtDbqTezQJiK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" filled="f" stroked="f">
            <v:textbox style="mso-fit-shape-to-text:t">
              <w:txbxContent>
                <w:p w:rsidR="00793E52" w:rsidRPr="00000D00" w:rsidRDefault="00793E52" w:rsidP="00F20147">
                  <w:pPr>
                    <w:rPr>
                      <w:sz w:val="56"/>
                    </w:rPr>
                  </w:pPr>
                  <w:r w:rsidRPr="00000D00">
                    <w:rPr>
                      <w:color w:val="FF0000"/>
                      <w:sz w:val="40"/>
                    </w:rPr>
                    <w:t>1</w:t>
                  </w:r>
                </w:p>
              </w:txbxContent>
            </v:textbox>
          </v:shape>
        </w:pict>
      </w:r>
      <w:r>
        <w:rPr>
          <w:noProof/>
        </w:rPr>
        <w:pict>
          <v:shape id="Picture 4" o:spid="_x0000_i1028" type="#_x0000_t75" style="width:494.65pt;height:305.75pt;visibility:visible;mso-wrap-style:square">
            <v:imagedata r:id="rId13" o:title=""/>
          </v:shape>
        </w:pict>
      </w:r>
    </w:p>
    <w:p w:rsidR="00F20147" w:rsidRDefault="00F20147" w:rsidP="00F20147"/>
    <w:p w:rsidR="00F20147" w:rsidRPr="007066E5" w:rsidRDefault="00F20147" w:rsidP="00F20147">
      <w:r>
        <w:rPr>
          <w:b/>
          <w:u w:val="single"/>
        </w:rPr>
        <w:t>Purpose:</w:t>
      </w:r>
      <w:r>
        <w:t xml:space="preserve"> To allow users to log in to the system. </w:t>
      </w:r>
    </w:p>
    <w:p w:rsidR="00F20147" w:rsidRDefault="00F20147" w:rsidP="00F20147"/>
    <w:p w:rsidR="00F20147" w:rsidRPr="007066E5" w:rsidRDefault="009D3788" w:rsidP="00F20147">
      <w:r>
        <w:rPr>
          <w:b/>
          <w:u w:val="single"/>
        </w:rPr>
        <w:t>Loading Events</w:t>
      </w:r>
      <w:r w:rsidR="00F20147">
        <w:rPr>
          <w:b/>
          <w:u w:val="single"/>
        </w:rPr>
        <w:t xml:space="preserve">: </w:t>
      </w:r>
      <w:r w:rsidR="00F20147">
        <w:t>User visits the @10dance application URL.</w:t>
      </w:r>
    </w:p>
    <w:p w:rsidR="00F20147" w:rsidRDefault="00F20147" w:rsidP="00F20147"/>
    <w:p w:rsidR="00F20147" w:rsidRDefault="00F20147" w:rsidP="00F20147">
      <w:r>
        <w:rPr>
          <w:b/>
          <w:u w:val="single"/>
        </w:rPr>
        <w:t>Interface Elements:</w:t>
      </w:r>
      <w:r>
        <w:t xml:space="preserve"> </w:t>
      </w:r>
    </w:p>
    <w:p w:rsidR="00F20147" w:rsidRDefault="00F20147" w:rsidP="00F20147">
      <w:r>
        <w:t>1. Field int</w:t>
      </w:r>
      <w:r w:rsidR="009B18F0">
        <w:t xml:space="preserve">o which user enters his or her </w:t>
      </w:r>
      <w:proofErr w:type="spellStart"/>
      <w:r w:rsidR="009B18F0">
        <w:t>NetID</w:t>
      </w:r>
      <w:proofErr w:type="spellEnd"/>
      <w:r>
        <w:t>.</w:t>
      </w:r>
    </w:p>
    <w:p w:rsidR="00F20147" w:rsidRDefault="00F20147" w:rsidP="00F20147">
      <w:r>
        <w:t>2. Field into which user enters his or her password.</w:t>
      </w:r>
    </w:p>
    <w:p w:rsidR="00F20147" w:rsidRDefault="00F20147" w:rsidP="00F20147">
      <w:r>
        <w:t>3. Allows users to register in the system as a student for the current term of marching band.</w:t>
      </w:r>
    </w:p>
    <w:p w:rsidR="00F20147" w:rsidRDefault="00F20147" w:rsidP="00F20147">
      <w:r>
        <w:t>4. Verifies the user’s credentials and allows access to the system.</w:t>
      </w:r>
    </w:p>
    <w:p w:rsidR="00F20147" w:rsidRPr="007066E5" w:rsidRDefault="00F20147" w:rsidP="00F20147">
      <w:r>
        <w:t>5. Returns the user to the home screen (</w:t>
      </w:r>
      <w:r w:rsidRPr="00A934B5">
        <w:rPr>
          <w:color w:val="00B0F0"/>
        </w:rPr>
        <w:t>4_Main_Page</w:t>
      </w:r>
      <w:r>
        <w:t>).</w:t>
      </w:r>
    </w:p>
    <w:p w:rsidR="00F20147" w:rsidRDefault="00F20147" w:rsidP="00F20147">
      <w:r>
        <w:t xml:space="preserve">6. Alerts the user that the entered </w:t>
      </w:r>
      <w:proofErr w:type="spellStart"/>
      <w:r w:rsidR="009B18F0">
        <w:t>NetID</w:t>
      </w:r>
      <w:proofErr w:type="spellEnd"/>
      <w:r>
        <w:t xml:space="preserve"> is not an entry in the system.</w:t>
      </w:r>
    </w:p>
    <w:p w:rsidR="00F20147" w:rsidRDefault="00F20147" w:rsidP="00F20147">
      <w:r>
        <w:t>7. Alerts the user that the passw</w:t>
      </w:r>
      <w:r w:rsidR="009B18F0">
        <w:t xml:space="preserve">ord does not match the entered </w:t>
      </w:r>
      <w:proofErr w:type="spellStart"/>
      <w:r w:rsidR="009B18F0">
        <w:t>NetID</w:t>
      </w:r>
      <w:proofErr w:type="spellEnd"/>
      <w:r>
        <w:t xml:space="preserve">. This does not appear if element </w:t>
      </w:r>
      <w:r w:rsidRPr="00A934B5">
        <w:rPr>
          <w:color w:val="FF0000"/>
        </w:rPr>
        <w:t>6</w:t>
      </w:r>
      <w:r>
        <w:t xml:space="preserve"> appears, even though the password is inherently incorrect.</w:t>
      </w:r>
    </w:p>
    <w:p w:rsidR="00F20147" w:rsidRDefault="00F20147" w:rsidP="00F20147">
      <w:r>
        <w:t xml:space="preserve">8. Sends a temporary password to the user’s </w:t>
      </w:r>
      <w:proofErr w:type="spellStart"/>
      <w:r>
        <w:t>CyMail</w:t>
      </w:r>
      <w:proofErr w:type="spellEnd"/>
      <w:r>
        <w:t xml:space="preserve"> account in the event of a forgotten password.</w:t>
      </w:r>
    </w:p>
    <w:p w:rsidR="00B629C1" w:rsidRDefault="00F20147" w:rsidP="00B629C1">
      <w:r>
        <w:t>9. Sends user to a specialized help screen (</w:t>
      </w:r>
      <w:r w:rsidRPr="00A4272B">
        <w:rPr>
          <w:color w:val="0070C0"/>
        </w:rPr>
        <w:t>27_Help</w:t>
      </w:r>
      <w:r>
        <w:t>) indicating that the use</w:t>
      </w:r>
      <w:r w:rsidR="009B18F0">
        <w:t xml:space="preserve">r may enter a valid </w:t>
      </w:r>
      <w:proofErr w:type="spellStart"/>
      <w:r w:rsidR="009B18F0">
        <w:t>NetID</w:t>
      </w:r>
      <w:proofErr w:type="spellEnd"/>
      <w:r>
        <w:t xml:space="preserve"> and password combination to log in to the system or register for the system by clicking register (</w:t>
      </w:r>
      <w:r w:rsidRPr="002C2571">
        <w:rPr>
          <w:color w:val="FF0000"/>
        </w:rPr>
        <w:t>3</w:t>
      </w:r>
      <w:r>
        <w:t>)</w:t>
      </w:r>
    </w:p>
    <w:p w:rsidR="00B629C1" w:rsidRPr="005D5523" w:rsidRDefault="00B629C1" w:rsidP="00B629C1">
      <w:proofErr w:type="gramStart"/>
      <w:r>
        <w:t xml:space="preserve">10. </w:t>
      </w:r>
      <w:r w:rsidRPr="005D5523">
        <w:rPr>
          <w:rFonts w:eastAsia="Times New Roman"/>
        </w:rPr>
        <w:t>Page Trail.</w:t>
      </w:r>
      <w:proofErr w:type="gramEnd"/>
      <w:r w:rsidRPr="005D5523">
        <w:rPr>
          <w:rFonts w:eastAsia="Times New Roman"/>
        </w:rPr>
        <w:t xml:space="preserve"> This allows the user to go </w:t>
      </w:r>
      <w:r>
        <w:rPr>
          <w:rFonts w:eastAsia="Times New Roman"/>
        </w:rPr>
        <w:t>back to the home page (</w:t>
      </w:r>
      <w:r w:rsidRPr="005D5523">
        <w:rPr>
          <w:rFonts w:eastAsia="Times New Roman"/>
          <w:color w:val="4BACC6"/>
        </w:rPr>
        <w:t>4_Main_Page</w:t>
      </w:r>
      <w:r>
        <w:t>).</w:t>
      </w:r>
      <w:r>
        <w:rPr>
          <w:rFonts w:eastAsia="Times New Roman"/>
        </w:rPr>
        <w:t xml:space="preserve"> </w:t>
      </w:r>
    </w:p>
    <w:p w:rsidR="00B629C1" w:rsidRDefault="00B629C1" w:rsidP="00F20147"/>
    <w:p w:rsidR="00A77B3E" w:rsidRDefault="00A77B3E"/>
    <w:p w:rsidR="00F20147" w:rsidRDefault="00575330" w:rsidP="00F20147">
      <w:r>
        <w:br w:type="page"/>
      </w:r>
      <w:r w:rsidR="00F20147">
        <w:lastRenderedPageBreak/>
        <w:t>6_Login_Registration</w:t>
      </w:r>
    </w:p>
    <w:p w:rsidR="00F20147" w:rsidRDefault="00F20147" w:rsidP="00F20147">
      <w:pPr>
        <w:spacing w:line="240" w:lineRule="auto"/>
      </w:pPr>
      <w:r>
        <w:t>Sketch: Todd Wegter</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DA4B79" w:rsidP="00F20147">
      <w:pPr>
        <w:tabs>
          <w:tab w:val="right" w:pos="10800"/>
        </w:tabs>
        <w:spacing w:line="240" w:lineRule="auto"/>
      </w:pPr>
      <w:r>
        <w:rPr>
          <w:noProof/>
        </w:rPr>
        <w:pict>
          <v:shape id="_x0000_s1479" type="#_x0000_t202" style="position:absolute;margin-left:78.35pt;margin-top:32.55pt;width:43pt;height:33.65pt;z-index:251728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p/uQ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" filled="f" stroked="f">
            <v:textbox style="mso-fit-shape-to-text:t">
              <w:txbxContent>
                <w:p w:rsidR="00DA4B79" w:rsidRPr="00000D00" w:rsidRDefault="00DA4B79" w:rsidP="00F20147">
                  <w:pPr>
                    <w:rPr>
                      <w:sz w:val="56"/>
                    </w:rPr>
                  </w:pPr>
                  <w:r>
                    <w:rPr>
                      <w:color w:val="FF0000"/>
                      <w:sz w:val="40"/>
                    </w:rPr>
                    <w:t>11</w:t>
                  </w:r>
                </w:p>
              </w:txbxContent>
            </v:textbox>
          </v:shape>
        </w:pict>
      </w:r>
      <w:r w:rsidR="00A73B1A">
        <w:rPr>
          <w:noProof/>
        </w:rPr>
        <w:pict>
          <v:shape id="Text Box 332" o:spid="_x0000_s1378" type="#_x0000_t202" style="position:absolute;margin-left:220.75pt;margin-top:32.4pt;width:43pt;height:33.65pt;z-index:25169152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p/uQ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" filled="f" stroked="f">
            <v:textbox style="mso-fit-shape-to-text:t">
              <w:txbxContent>
                <w:p w:rsidR="00793E52" w:rsidRPr="00000D00" w:rsidRDefault="00793E52" w:rsidP="00F20147">
                  <w:pPr>
                    <w:rPr>
                      <w:sz w:val="56"/>
                    </w:rPr>
                  </w:pPr>
                  <w:r>
                    <w:rPr>
                      <w:color w:val="FF0000"/>
                      <w:sz w:val="40"/>
                    </w:rPr>
                    <w:t>10</w:t>
                  </w:r>
                </w:p>
              </w:txbxContent>
            </v:textbox>
          </v:shape>
        </w:pict>
      </w:r>
      <w:r w:rsidR="00A73B1A">
        <w:rPr>
          <w:noProof/>
        </w:rPr>
        <w:pict>
          <v:shape id="Text Box 324" o:spid="_x0000_s1377" type="#_x0000_t202" style="position:absolute;margin-left:372.2pt;margin-top:141pt;width:29.9pt;height:33.65pt;z-index:2516904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Ay9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8</w:t>
                  </w:r>
                </w:p>
              </w:txbxContent>
            </v:textbox>
          </v:shape>
        </w:pict>
      </w:r>
      <w:r w:rsidR="00A73B1A">
        <w:rPr>
          <w:noProof/>
        </w:rPr>
        <w:pict>
          <v:shape id="Text Box 321" o:spid="_x0000_s1376" type="#_x0000_t202" style="position:absolute;margin-left:372.2pt;margin-top:74.45pt;width:29.9pt;height:33.65pt;z-index:2516884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" filled="f" stroked="f">
            <v:textbox style="mso-fit-shape-to-text:t">
              <w:txbxContent>
                <w:p w:rsidR="00793E52" w:rsidRPr="00000D00" w:rsidRDefault="00793E52" w:rsidP="00F20147">
                  <w:pPr>
                    <w:rPr>
                      <w:sz w:val="56"/>
                    </w:rPr>
                  </w:pPr>
                  <w:r>
                    <w:rPr>
                      <w:color w:val="FF0000"/>
                      <w:sz w:val="40"/>
                    </w:rPr>
                    <w:t>7</w:t>
                  </w:r>
                </w:p>
              </w:txbxContent>
            </v:textbox>
          </v:shape>
        </w:pict>
      </w:r>
      <w:r w:rsidR="00A73B1A">
        <w:rPr>
          <w:noProof/>
        </w:rPr>
        <w:pict>
          <v:shape id="Text Box 323" o:spid="_x0000_s1375" type="#_x0000_t202" style="position:absolute;margin-left:468pt;margin-top:8.5pt;width:29.9pt;height:33.65pt;z-index:2516894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8HT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lGAkaAdNemR7g+7kHk2ii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9</w:t>
                  </w:r>
                </w:p>
              </w:txbxContent>
            </v:textbox>
          </v:shape>
        </w:pict>
      </w:r>
      <w:r w:rsidR="00A73B1A">
        <w:rPr>
          <w:noProof/>
        </w:rPr>
        <w:pict>
          <v:shape id="Text Box 320" o:spid="_x0000_s1374" type="#_x0000_t202" style="position:absolute;margin-left:342.3pt;margin-top:22.75pt;width:29.9pt;height:33.65pt;z-index:2516874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6</w:t>
                  </w:r>
                </w:p>
              </w:txbxContent>
            </v:textbox>
          </v:shape>
        </w:pict>
      </w:r>
      <w:r w:rsidR="00A73B1A">
        <w:rPr>
          <w:noProof/>
        </w:rPr>
        <w:pict>
          <v:shape id="Text Box 311" o:spid="_x0000_s1373" type="#_x0000_t202" style="position:absolute;margin-left:48.45pt;margin-top:150.35pt;width:29.9pt;height:33.65pt;z-index:2516853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6G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" filled="f" stroked="f">
            <v:textbox style="mso-fit-shape-to-text:t">
              <w:txbxContent>
                <w:p w:rsidR="00793E52" w:rsidRPr="00000D00" w:rsidRDefault="00793E52" w:rsidP="00F20147">
                  <w:pPr>
                    <w:rPr>
                      <w:sz w:val="56"/>
                    </w:rPr>
                  </w:pPr>
                  <w:r>
                    <w:rPr>
                      <w:color w:val="FF0000"/>
                      <w:sz w:val="40"/>
                    </w:rPr>
                    <w:t>5</w:t>
                  </w:r>
                </w:p>
              </w:txbxContent>
            </v:textbox>
          </v:shape>
        </w:pict>
      </w:r>
      <w:r w:rsidR="00A73B1A">
        <w:rPr>
          <w:noProof/>
        </w:rPr>
        <w:pict>
          <v:shape id="Text Box 312" o:spid="_x0000_s1372" type="#_x0000_t202" style="position:absolute;margin-left:155.1pt;margin-top:139.05pt;width:29.9pt;height:33.65pt;z-index:25168640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a/n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NMNI0A6a9Mj2Bt3JPZqEk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4</w:t>
                  </w:r>
                </w:p>
              </w:txbxContent>
            </v:textbox>
          </v:shape>
        </w:pict>
      </w:r>
      <w:r w:rsidR="00A73B1A">
        <w:rPr>
          <w:noProof/>
        </w:rPr>
        <w:pict>
          <v:shape id="Text Box 310" o:spid="_x0000_s1371" type="#_x0000_t202" style="position:absolute;margin-left:212.4pt;margin-top:83.35pt;width:29.9pt;height:66.7pt;z-index:2516843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" filled="f" stroked="f">
            <v:textbox style="mso-fit-shape-to-text:t">
              <w:txbxContent>
                <w:p w:rsidR="00793E52" w:rsidRDefault="00793E52" w:rsidP="00F20147">
                  <w:pPr>
                    <w:rPr>
                      <w:color w:val="FF0000"/>
                      <w:sz w:val="30"/>
                      <w:szCs w:val="30"/>
                    </w:rPr>
                  </w:pPr>
                  <w:r w:rsidRPr="00A934B5">
                    <w:rPr>
                      <w:color w:val="FF0000"/>
                      <w:sz w:val="30"/>
                      <w:szCs w:val="30"/>
                    </w:rPr>
                    <w:t>1</w:t>
                  </w:r>
                </w:p>
                <w:p w:rsidR="00793E52" w:rsidRDefault="00793E52" w:rsidP="00F20147">
                  <w:pPr>
                    <w:rPr>
                      <w:color w:val="FF0000"/>
                      <w:sz w:val="30"/>
                      <w:szCs w:val="30"/>
                    </w:rPr>
                  </w:pPr>
                  <w:r>
                    <w:rPr>
                      <w:color w:val="FF0000"/>
                      <w:sz w:val="30"/>
                      <w:szCs w:val="30"/>
                    </w:rPr>
                    <w:t>2</w:t>
                  </w:r>
                </w:p>
                <w:p w:rsidR="00793E52" w:rsidRPr="00A934B5" w:rsidRDefault="00793E52" w:rsidP="00F20147">
                  <w:pPr>
                    <w:rPr>
                      <w:color w:val="FF0000"/>
                      <w:sz w:val="30"/>
                      <w:szCs w:val="30"/>
                    </w:rPr>
                  </w:pPr>
                  <w:r>
                    <w:rPr>
                      <w:color w:val="FF0000"/>
                      <w:sz w:val="30"/>
                      <w:szCs w:val="30"/>
                    </w:rPr>
                    <w:t>3</w:t>
                  </w:r>
                </w:p>
              </w:txbxContent>
            </v:textbox>
          </v:shape>
        </w:pict>
      </w:r>
      <w:r w:rsidR="00B629C1">
        <w:rPr>
          <w:noProof/>
        </w:rPr>
        <w:pict>
          <v:shape id="Picture 5" o:spid="_x0000_i1029" type="#_x0000_t75" style="width:467.55pt;height:198.25pt;visibility:visible;mso-wrap-style:square">
            <v:imagedata r:id="rId14" o:title=""/>
          </v:shape>
        </w:pict>
      </w:r>
      <w:r w:rsidR="00F20147">
        <w:tab/>
      </w:r>
    </w:p>
    <w:p w:rsidR="00F20147" w:rsidRDefault="00F20147" w:rsidP="00F20147">
      <w:pPr>
        <w:spacing w:line="240" w:lineRule="auto"/>
      </w:pPr>
    </w:p>
    <w:p w:rsidR="00F20147" w:rsidRPr="007066E5" w:rsidRDefault="00F20147" w:rsidP="00F20147">
      <w:r>
        <w:rPr>
          <w:b/>
          <w:u w:val="single"/>
        </w:rPr>
        <w:t>Purpose:</w:t>
      </w:r>
      <w:r>
        <w:t xml:space="preserve"> To allow students to register for the system for the current term. </w:t>
      </w:r>
    </w:p>
    <w:p w:rsidR="00F20147" w:rsidRDefault="00F20147" w:rsidP="00F20147"/>
    <w:p w:rsidR="00F20147" w:rsidRPr="007066E5" w:rsidRDefault="009D3788" w:rsidP="00F20147">
      <w:r>
        <w:rPr>
          <w:b/>
          <w:u w:val="single"/>
        </w:rPr>
        <w:t>Loading Events</w:t>
      </w:r>
      <w:r w:rsidR="00F20147">
        <w:rPr>
          <w:b/>
          <w:u w:val="single"/>
        </w:rPr>
        <w:t xml:space="preserve">: </w:t>
      </w:r>
      <w:r w:rsidR="00F20147">
        <w:t xml:space="preserve"> User clicks register on the login screen (element </w:t>
      </w:r>
      <w:r w:rsidR="00F20147" w:rsidRPr="00A934B5">
        <w:rPr>
          <w:color w:val="FF0000"/>
        </w:rPr>
        <w:t>3</w:t>
      </w:r>
      <w:r w:rsidR="00F20147">
        <w:t xml:space="preserve"> on </w:t>
      </w:r>
      <w:r w:rsidR="00F20147" w:rsidRPr="00A934B5">
        <w:rPr>
          <w:color w:val="00B0F0"/>
        </w:rPr>
        <w:t>5_Login</w:t>
      </w:r>
      <w:r w:rsidR="00F20147">
        <w:t>)</w:t>
      </w:r>
    </w:p>
    <w:p w:rsidR="00F20147" w:rsidRDefault="00F20147" w:rsidP="00F20147"/>
    <w:p w:rsidR="00F20147" w:rsidRDefault="00F20147" w:rsidP="00F20147">
      <w:r>
        <w:rPr>
          <w:b/>
          <w:u w:val="single"/>
        </w:rPr>
        <w:t>Interface Elements:</w:t>
      </w:r>
      <w:r>
        <w:t xml:space="preserve"> </w:t>
      </w:r>
    </w:p>
    <w:p w:rsidR="00F20147" w:rsidRDefault="00F20147" w:rsidP="00F20147">
      <w:r>
        <w:t xml:space="preserve">1. The </w:t>
      </w:r>
      <w:proofErr w:type="spellStart"/>
      <w:r w:rsidR="009B18F0">
        <w:t>NetID</w:t>
      </w:r>
      <w:proofErr w:type="spellEnd"/>
      <w:r>
        <w:t xml:space="preserve"> to be registered into the system.</w:t>
      </w:r>
    </w:p>
    <w:p w:rsidR="00F20147" w:rsidRDefault="00F20147" w:rsidP="00F20147">
      <w:r>
        <w:t>2. The user’s desired password.</w:t>
      </w:r>
    </w:p>
    <w:p w:rsidR="00F20147" w:rsidRDefault="00F20147" w:rsidP="00F20147">
      <w:r>
        <w:t>3. Password confirm field.</w:t>
      </w:r>
    </w:p>
    <w:p w:rsidR="00F20147" w:rsidRDefault="00F20147" w:rsidP="00F20147">
      <w:r>
        <w:t>4. Returns the user to the login screen (</w:t>
      </w:r>
      <w:r w:rsidRPr="00A934B5">
        <w:rPr>
          <w:color w:val="00B0F0"/>
        </w:rPr>
        <w:t>5_Login</w:t>
      </w:r>
      <w:r>
        <w:t>).</w:t>
      </w:r>
    </w:p>
    <w:p w:rsidR="00F20147" w:rsidRPr="007066E5" w:rsidRDefault="00F20147" w:rsidP="00F20147">
      <w:r>
        <w:t>5. Creates an entry for the student in the database.</w:t>
      </w:r>
    </w:p>
    <w:p w:rsidR="00F20147" w:rsidRDefault="00F20147" w:rsidP="00F20147">
      <w:pPr>
        <w:spacing w:line="240" w:lineRule="auto"/>
      </w:pPr>
      <w:r>
        <w:t>6. Alerts the user that the password does not conform to system security standards.</w:t>
      </w:r>
    </w:p>
    <w:p w:rsidR="00F20147" w:rsidRDefault="00F20147" w:rsidP="00F20147">
      <w:pPr>
        <w:spacing w:line="240" w:lineRule="auto"/>
      </w:pPr>
      <w:r>
        <w:t>7. Alerts the user that the password and password-confirm fields are not identical.</w:t>
      </w:r>
    </w:p>
    <w:p w:rsidR="00F20147" w:rsidRDefault="00F20147" w:rsidP="00F20147">
      <w:pPr>
        <w:spacing w:line="240" w:lineRule="auto"/>
      </w:pPr>
      <w:r>
        <w:t xml:space="preserve">8. Alerts the user that the entered </w:t>
      </w:r>
      <w:proofErr w:type="spellStart"/>
      <w:r w:rsidR="009B18F0">
        <w:t>NetID</w:t>
      </w:r>
      <w:proofErr w:type="spellEnd"/>
      <w:r>
        <w:t xml:space="preserve"> is already in the system.</w:t>
      </w:r>
    </w:p>
    <w:p w:rsidR="00F20147" w:rsidRDefault="00F20147" w:rsidP="00F20147">
      <w:pPr>
        <w:spacing w:line="240" w:lineRule="auto"/>
      </w:pPr>
      <w:r>
        <w:t>9. Alerts the user that he or she has left a field empty.</w:t>
      </w:r>
    </w:p>
    <w:p w:rsidR="00F20147" w:rsidRPr="00A934B5" w:rsidRDefault="00F20147" w:rsidP="00F20147">
      <w:pPr>
        <w:spacing w:line="240" w:lineRule="auto"/>
      </w:pPr>
      <w:r>
        <w:t>10.</w:t>
      </w:r>
      <w:r w:rsidRPr="002C2571">
        <w:t xml:space="preserve"> </w:t>
      </w:r>
      <w:r>
        <w:t>Sends user to a specialized help screen (</w:t>
      </w:r>
      <w:r w:rsidRPr="00A4272B">
        <w:rPr>
          <w:color w:val="0070C0"/>
        </w:rPr>
        <w:t>27_Help</w:t>
      </w:r>
      <w:r>
        <w:t xml:space="preserve">) indicating that the user may enter a new </w:t>
      </w:r>
      <w:proofErr w:type="spellStart"/>
      <w:r w:rsidR="009B18F0">
        <w:t>NetID</w:t>
      </w:r>
      <w:proofErr w:type="spellEnd"/>
      <w:r>
        <w:t xml:space="preserve"> and valid password to register for the system.</w:t>
      </w:r>
    </w:p>
    <w:p w:rsidR="00B629C1" w:rsidRPr="005D5523" w:rsidRDefault="00B629C1" w:rsidP="00B629C1">
      <w:proofErr w:type="gramStart"/>
      <w:r>
        <w:t>1</w:t>
      </w:r>
      <w:r w:rsidR="00DA4B79">
        <w:t>1</w:t>
      </w:r>
      <w:r>
        <w:t xml:space="preserve">. </w:t>
      </w:r>
      <w:r w:rsidRPr="005D5523">
        <w:rPr>
          <w:rFonts w:eastAsia="Times New Roman"/>
        </w:rPr>
        <w:t>Page Trail.</w:t>
      </w:r>
      <w:proofErr w:type="gramEnd"/>
      <w:r w:rsidRPr="005D5523">
        <w:rPr>
          <w:rFonts w:eastAsia="Times New Roman"/>
        </w:rPr>
        <w:t xml:space="preserve"> This allows the user to go </w:t>
      </w:r>
      <w:r>
        <w:rPr>
          <w:rFonts w:eastAsia="Times New Roman"/>
        </w:rPr>
        <w:t>back to the home page (</w:t>
      </w:r>
      <w:r w:rsidRPr="005D5523">
        <w:rPr>
          <w:rFonts w:eastAsia="Times New Roman"/>
          <w:color w:val="4BACC6"/>
        </w:rPr>
        <w:t>4_Main_Page</w:t>
      </w:r>
      <w:r>
        <w:t>).</w:t>
      </w:r>
      <w:r>
        <w:rPr>
          <w:rFonts w:eastAsia="Times New Roman"/>
        </w:rPr>
        <w:t xml:space="preserve"> </w:t>
      </w:r>
    </w:p>
    <w:p w:rsidR="00F20147" w:rsidRDefault="00F20147" w:rsidP="00F20147">
      <w:pPr>
        <w:spacing w:line="240" w:lineRule="auto"/>
      </w:pPr>
    </w:p>
    <w:p w:rsidR="00F20147" w:rsidRDefault="00F20147" w:rsidP="00F20147">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7_Student_Page</w:t>
      </w:r>
    </w:p>
    <w:p w:rsidR="00F20147" w:rsidRDefault="00F20147" w:rsidP="00F20147">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F20147" w:rsidP="00F20147">
      <w:pPr>
        <w:spacing w:line="240" w:lineRule="auto"/>
      </w:pPr>
    </w:p>
    <w:p w:rsidR="00F20147" w:rsidRDefault="00DA4B79" w:rsidP="00F20147">
      <w:pPr>
        <w:spacing w:line="240" w:lineRule="auto"/>
      </w:pPr>
      <w:r>
        <w:rPr>
          <w:noProof/>
        </w:rPr>
        <w:pict>
          <v:shape id="_x0000_s1480" type="#_x0000_t202" style="position:absolute;margin-left:107.75pt;margin-top:56.35pt;width:29.9pt;height:33.65pt;z-index:251729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" filled="f" stroked="f">
            <v:textbox style="mso-fit-shape-to-text:t">
              <w:txbxContent>
                <w:p w:rsidR="00DA4B79" w:rsidRPr="00000D00" w:rsidRDefault="00DA4B79" w:rsidP="00F20147">
                  <w:pPr>
                    <w:rPr>
                      <w:sz w:val="56"/>
                    </w:rPr>
                  </w:pPr>
                  <w:r>
                    <w:rPr>
                      <w:color w:val="FF0000"/>
                      <w:sz w:val="40"/>
                    </w:rPr>
                    <w:t>9</w:t>
                  </w:r>
                </w:p>
              </w:txbxContent>
            </v:textbox>
          </v:shape>
        </w:pict>
      </w:r>
      <w:r w:rsidR="00A73B1A">
        <w:rPr>
          <w:noProof/>
        </w:rPr>
        <w:pict>
          <v:shape id="Text Box 330" o:spid="_x0000_s1384" type="#_x0000_t202" style="position:absolute;margin-left:346.15pt;margin-top:56.3pt;width:29.9pt;height:33.65pt;z-index:2516976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" filled="f" stroked="f">
            <v:textbox style="mso-fit-shape-to-text:t">
              <w:txbxContent>
                <w:p w:rsidR="00793E52" w:rsidRPr="00000D00" w:rsidRDefault="00793E52" w:rsidP="00F20147">
                  <w:pPr>
                    <w:rPr>
                      <w:sz w:val="56"/>
                    </w:rPr>
                  </w:pPr>
                  <w:r>
                    <w:rPr>
                      <w:color w:val="FF0000"/>
                      <w:sz w:val="40"/>
                    </w:rPr>
                    <w:t>8</w:t>
                  </w:r>
                </w:p>
              </w:txbxContent>
            </v:textbox>
          </v:shape>
        </w:pict>
      </w:r>
      <w:r w:rsidR="00A73B1A">
        <w:rPr>
          <w:noProof/>
        </w:rPr>
        <w:pict>
          <v:shape id="Text Box 329" o:spid="_x0000_s1383" type="#_x0000_t202" style="position:absolute;margin-left:316pt;margin-top:131pt;width:29.9pt;height:33.65pt;z-index:2516966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xV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NMFI0A6a9Mj2Bt3JPZpEi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7</w:t>
                  </w:r>
                </w:p>
              </w:txbxContent>
            </v:textbox>
          </v:shape>
        </w:pict>
      </w:r>
      <w:r w:rsidR="00A73B1A">
        <w:rPr>
          <w:noProof/>
        </w:rPr>
        <w:pict>
          <v:shape id="Text Box 328" o:spid="_x0000_s1382" type="#_x0000_t202" style="position:absolute;margin-left:356.05pt;margin-top:283.15pt;width:29.9pt;height:33.65pt;z-index:2516956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4iuQ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FGEkaAdNemR7g+7kHk2iu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" filled="f" stroked="f">
            <v:textbox style="mso-fit-shape-to-text:t">
              <w:txbxContent>
                <w:p w:rsidR="00793E52" w:rsidRPr="00000D00" w:rsidRDefault="00793E52" w:rsidP="00F20147">
                  <w:pPr>
                    <w:rPr>
                      <w:sz w:val="56"/>
                    </w:rPr>
                  </w:pPr>
                  <w:r>
                    <w:rPr>
                      <w:color w:val="FF0000"/>
                      <w:sz w:val="40"/>
                    </w:rPr>
                    <w:t>6</w:t>
                  </w:r>
                </w:p>
              </w:txbxContent>
            </v:textbox>
          </v:shape>
        </w:pict>
      </w:r>
      <w:r w:rsidR="00A73B1A">
        <w:rPr>
          <w:noProof/>
        </w:rPr>
        <w:pict>
          <v:shape id="Text Box 327" o:spid="_x0000_s1381" type="#_x0000_t202" style="position:absolute;margin-left:137.45pt;margin-top:279.1pt;width:29.9pt;height:46.85pt;z-index:2516945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8Zu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" filled="f" stroked="f">
            <v:textbox style="mso-fit-shape-to-text:t">
              <w:txbxContent>
                <w:p w:rsidR="00793E52" w:rsidRDefault="00793E52" w:rsidP="00F20147">
                  <w:pPr>
                    <w:rPr>
                      <w:color w:val="FF0000"/>
                      <w:sz w:val="30"/>
                      <w:szCs w:val="30"/>
                    </w:rPr>
                  </w:pPr>
                  <w:r w:rsidRPr="002C2571">
                    <w:rPr>
                      <w:color w:val="FF0000"/>
                      <w:sz w:val="30"/>
                      <w:szCs w:val="30"/>
                    </w:rPr>
                    <w:t>4</w:t>
                  </w:r>
                </w:p>
                <w:p w:rsidR="00793E52" w:rsidRPr="002C2571" w:rsidRDefault="00793E52" w:rsidP="00F20147">
                  <w:pPr>
                    <w:rPr>
                      <w:sz w:val="30"/>
                      <w:szCs w:val="30"/>
                    </w:rPr>
                  </w:pPr>
                  <w:r>
                    <w:rPr>
                      <w:color w:val="FF0000"/>
                      <w:sz w:val="30"/>
                      <w:szCs w:val="30"/>
                    </w:rPr>
                    <w:t>5</w:t>
                  </w:r>
                </w:p>
              </w:txbxContent>
            </v:textbox>
          </v:shape>
        </w:pict>
      </w:r>
      <w:r w:rsidR="00A73B1A">
        <w:rPr>
          <w:noProof/>
        </w:rPr>
        <w:pict>
          <v:shape id="Text Box 326" o:spid="_x0000_s1380" type="#_x0000_t202" style="position:absolute;margin-left:.3pt;margin-top:279.1pt;width:29.9pt;height:48.9pt;z-index:251693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POugIAAMU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" filled="f" stroked="f">
            <v:textbox>
              <w:txbxContent>
                <w:p w:rsidR="00793E52" w:rsidRDefault="00793E52" w:rsidP="00F20147">
                  <w:pPr>
                    <w:rPr>
                      <w:color w:val="FF0000"/>
                      <w:sz w:val="30"/>
                      <w:szCs w:val="30"/>
                    </w:rPr>
                  </w:pPr>
                  <w:r>
                    <w:rPr>
                      <w:color w:val="FF0000"/>
                      <w:sz w:val="30"/>
                      <w:szCs w:val="30"/>
                    </w:rPr>
                    <w:t>2</w:t>
                  </w:r>
                </w:p>
                <w:p w:rsidR="00793E52" w:rsidRPr="002C2571" w:rsidRDefault="00793E52" w:rsidP="00F20147">
                  <w:pPr>
                    <w:rPr>
                      <w:sz w:val="30"/>
                      <w:szCs w:val="30"/>
                    </w:rPr>
                  </w:pPr>
                  <w:r>
                    <w:rPr>
                      <w:color w:val="FF0000"/>
                      <w:sz w:val="30"/>
                      <w:szCs w:val="30"/>
                    </w:rPr>
                    <w:t>3</w:t>
                  </w:r>
                </w:p>
              </w:txbxContent>
            </v:textbox>
          </v:shape>
        </w:pict>
      </w:r>
      <w:r w:rsidR="00A73B1A">
        <w:rPr>
          <w:noProof/>
        </w:rPr>
        <w:pict>
          <v:shape id="Text Box 325" o:spid="_x0000_s1379" type="#_x0000_t202" style="position:absolute;margin-left:127.05pt;margin-top:114.05pt;width:29.9pt;height:33.65pt;z-index:2516925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" filled="f" stroked="f">
            <v:textbox style="mso-fit-shape-to-text:t">
              <w:txbxContent>
                <w:p w:rsidR="00793E52" w:rsidRPr="00000D00" w:rsidRDefault="00793E52" w:rsidP="00F20147">
                  <w:pPr>
                    <w:rPr>
                      <w:sz w:val="56"/>
                    </w:rPr>
                  </w:pPr>
                  <w:r>
                    <w:rPr>
                      <w:color w:val="FF0000"/>
                      <w:sz w:val="40"/>
                    </w:rPr>
                    <w:t>1</w:t>
                  </w:r>
                </w:p>
              </w:txbxContent>
            </v:textbox>
          </v:shape>
        </w:pict>
      </w:r>
      <w:r w:rsidR="00B629C1">
        <w:rPr>
          <w:noProof/>
        </w:rPr>
        <w:pict>
          <v:shape id="Picture 6" o:spid="_x0000_i1030" type="#_x0000_t75" alt="Description: 7_Student_Page" style="width:399.25pt;height:352.5pt;visibility:visible;mso-wrap-style:square">
            <v:imagedata r:id="rId15" o:title="7_Student_Page"/>
          </v:shape>
        </w:pict>
      </w:r>
    </w:p>
    <w:p w:rsidR="00F20147" w:rsidRDefault="00F20147" w:rsidP="00F20147">
      <w:pPr>
        <w:spacing w:line="240" w:lineRule="auto"/>
      </w:pPr>
    </w:p>
    <w:p w:rsidR="00F20147" w:rsidRDefault="00F20147" w:rsidP="00F20147">
      <w:r>
        <w:rPr>
          <w:b/>
          <w:u w:val="single"/>
        </w:rPr>
        <w:t>Purpose:</w:t>
      </w:r>
      <w:r>
        <w:t xml:space="preserve"> To provide a student user an overview of his or her information and access to forms messaging.</w:t>
      </w:r>
    </w:p>
    <w:p w:rsidR="00F20147" w:rsidRDefault="00F20147" w:rsidP="00F20147"/>
    <w:p w:rsidR="00F20147" w:rsidRDefault="009D3788" w:rsidP="00F20147">
      <w:r>
        <w:rPr>
          <w:b/>
          <w:u w:val="single"/>
        </w:rPr>
        <w:t>Loading Events</w:t>
      </w:r>
      <w:r w:rsidR="00F20147">
        <w:rPr>
          <w:b/>
          <w:u w:val="single"/>
        </w:rPr>
        <w:t xml:space="preserve">: </w:t>
      </w:r>
      <w:r w:rsidR="00F20147">
        <w:t xml:space="preserve"> Successful login (</w:t>
      </w:r>
      <w:r w:rsidR="00F20147" w:rsidRPr="002C2571">
        <w:rPr>
          <w:color w:val="00B0F0"/>
        </w:rPr>
        <w:t>6_Login_Registration</w:t>
      </w:r>
      <w:r w:rsidR="00F20147">
        <w:t>)</w:t>
      </w:r>
    </w:p>
    <w:p w:rsidR="00F20147" w:rsidRDefault="00F20147" w:rsidP="00F20147"/>
    <w:p w:rsidR="00F20147" w:rsidRDefault="00F20147" w:rsidP="00F20147">
      <w:r>
        <w:rPr>
          <w:b/>
          <w:u w:val="single"/>
        </w:rPr>
        <w:t>Interface Elements:</w:t>
      </w:r>
      <w:r>
        <w:t xml:space="preserve"> </w:t>
      </w:r>
    </w:p>
    <w:p w:rsidR="00F20147" w:rsidRDefault="00F20147" w:rsidP="00F20147">
      <w:pPr>
        <w:spacing w:line="240" w:lineRule="auto"/>
      </w:pPr>
      <w:r>
        <w:t>1. Provides an overview of all student details in the system.</w:t>
      </w:r>
    </w:p>
    <w:p w:rsidR="00F20147" w:rsidRDefault="00F20147" w:rsidP="00F20147">
      <w:r>
        <w:t xml:space="preserve">2. </w:t>
      </w:r>
      <w:proofErr w:type="gramStart"/>
      <w:r>
        <w:t>Allows</w:t>
      </w:r>
      <w:proofErr w:type="gramEnd"/>
      <w:r>
        <w:t xml:space="preserve"> the student to view any personal messages sent through the system (screen </w:t>
      </w:r>
      <w:r w:rsidRPr="009A2B5C">
        <w:rPr>
          <w:color w:val="00B0F0"/>
        </w:rPr>
        <w:t>32_Student_Message_Center</w:t>
      </w:r>
      <w:r>
        <w:t xml:space="preserve">) (a glimpse of which is visible in element </w:t>
      </w:r>
      <w:r w:rsidRPr="002C2571">
        <w:rPr>
          <w:color w:val="FF0000"/>
        </w:rPr>
        <w:t>7</w:t>
      </w:r>
      <w:r>
        <w:t>).</w:t>
      </w:r>
    </w:p>
    <w:p w:rsidR="00F20147" w:rsidRDefault="00F20147" w:rsidP="00F20147">
      <w:pPr>
        <w:spacing w:line="240" w:lineRule="auto"/>
      </w:pPr>
      <w:r>
        <w:t>3. Displays the attendance record for this particular student (</w:t>
      </w:r>
      <w:r w:rsidRPr="002C2571">
        <w:rPr>
          <w:color w:val="00B0F0"/>
        </w:rPr>
        <w:t>8_Student_Bar_Graph</w:t>
      </w:r>
      <w:r>
        <w:t>) from where the student may view other visualizations of his or her data.</w:t>
      </w:r>
    </w:p>
    <w:p w:rsidR="00F20147" w:rsidRDefault="00F20147" w:rsidP="00F20147">
      <w:pPr>
        <w:spacing w:line="240" w:lineRule="auto"/>
      </w:pPr>
      <w:r>
        <w:t>4. Take the user to (</w:t>
      </w:r>
      <w:r>
        <w:rPr>
          <w:color w:val="00B0F0"/>
        </w:rPr>
        <w:t>14_Studen</w:t>
      </w:r>
      <w:r w:rsidRPr="005A6552">
        <w:rPr>
          <w:color w:val="00B0F0"/>
        </w:rPr>
        <w:t>t_Absence_Approval_Form_Type</w:t>
      </w:r>
      <w:r>
        <w:t>) from where he or she may submit an attendance form.</w:t>
      </w:r>
    </w:p>
    <w:p w:rsidR="00F20147" w:rsidRDefault="00F20147" w:rsidP="00F20147">
      <w:pPr>
        <w:spacing w:line="240" w:lineRule="auto"/>
      </w:pPr>
      <w:r>
        <w:t xml:space="preserve">5. Allows this student to modify his or her system information (which is displayed in element </w:t>
      </w:r>
      <w:r w:rsidRPr="005A6552">
        <w:rPr>
          <w:color w:val="FF0000"/>
        </w:rPr>
        <w:t>1</w:t>
      </w:r>
      <w:r>
        <w:t>) at screen (</w:t>
      </w:r>
      <w:r w:rsidRPr="005A6552">
        <w:rPr>
          <w:color w:val="00B0F0"/>
        </w:rPr>
        <w:t>11_Student_Edit_Info</w:t>
      </w:r>
      <w:r>
        <w:t>)</w:t>
      </w:r>
    </w:p>
    <w:p w:rsidR="00F20147" w:rsidRDefault="00F20147" w:rsidP="00F20147">
      <w:pPr>
        <w:spacing w:line="240" w:lineRule="auto"/>
      </w:pPr>
      <w:r>
        <w:t>6. Logs the student out of the system and returns him or her to (</w:t>
      </w:r>
      <w:r w:rsidRPr="000647C4">
        <w:rPr>
          <w:color w:val="00B0F0"/>
        </w:rPr>
        <w:t>4_Main_Page</w:t>
      </w:r>
      <w:r>
        <w:t>)</w:t>
      </w:r>
    </w:p>
    <w:p w:rsidR="00F20147" w:rsidRDefault="00F20147" w:rsidP="00F20147">
      <w:pPr>
        <w:spacing w:line="240" w:lineRule="auto"/>
      </w:pPr>
      <w:r>
        <w:t>7. Shows the most recent messages delivered to this student.</w:t>
      </w:r>
    </w:p>
    <w:p w:rsidR="00F20147" w:rsidRDefault="00F20147" w:rsidP="00F20147">
      <w:pPr>
        <w:spacing w:line="240" w:lineRule="auto"/>
      </w:pPr>
      <w:r>
        <w:t>8. Sends user to a specialized help screen (</w:t>
      </w:r>
      <w:r w:rsidRPr="00A4272B">
        <w:rPr>
          <w:color w:val="0070C0"/>
        </w:rPr>
        <w:t>27_Help</w:t>
      </w:r>
      <w:r>
        <w:t>) indicating that the user may view or edit information or submit forms and messages.</w:t>
      </w:r>
    </w:p>
    <w:p w:rsidR="00DA4B79" w:rsidRPr="005D5523" w:rsidRDefault="00DA4B79" w:rsidP="00DA4B79">
      <w:proofErr w:type="gramStart"/>
      <w:r>
        <w:t>9</w:t>
      </w:r>
      <w:r>
        <w:t xml:space="preserve">. </w:t>
      </w:r>
      <w:r w:rsidRPr="005D5523">
        <w:rPr>
          <w:rFonts w:eastAsia="Times New Roman"/>
        </w:rPr>
        <w:t>Page Trail.</w:t>
      </w:r>
      <w:proofErr w:type="gramEnd"/>
      <w:r w:rsidRPr="005D5523">
        <w:rPr>
          <w:rFonts w:eastAsia="Times New Roman"/>
        </w:rPr>
        <w:t xml:space="preserve"> This allows the user to go </w:t>
      </w:r>
      <w:r>
        <w:rPr>
          <w:rFonts w:eastAsia="Times New Roman"/>
        </w:rPr>
        <w:t>back to the home page (</w:t>
      </w:r>
      <w:r w:rsidRPr="005D5523">
        <w:rPr>
          <w:rFonts w:eastAsia="Times New Roman"/>
          <w:color w:val="4BACC6"/>
        </w:rPr>
        <w:t>4_Main_Page</w:t>
      </w:r>
      <w:r>
        <w:t>).</w:t>
      </w:r>
      <w:r>
        <w:rPr>
          <w:rFonts w:eastAsia="Times New Roman"/>
        </w:rPr>
        <w:t xml:space="preserve"> </w:t>
      </w:r>
    </w:p>
    <w:p w:rsidR="00A77B3E" w:rsidRDefault="00A77B3E">
      <w:pPr>
        <w:spacing w:line="240" w:lineRule="auto"/>
      </w:pPr>
    </w:p>
    <w:p w:rsidR="00F20147" w:rsidRDefault="00575330" w:rsidP="00F20147">
      <w:pPr>
        <w:spacing w:line="240" w:lineRule="auto"/>
      </w:pPr>
      <w:r>
        <w:br w:type="page"/>
      </w:r>
      <w:r w:rsidR="00F20147">
        <w:lastRenderedPageBreak/>
        <w:t>8_Student_Bar_Graph</w:t>
      </w:r>
    </w:p>
    <w:p w:rsidR="00F20147" w:rsidRDefault="00F20147" w:rsidP="00F20147">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A73B1A" w:rsidP="00F20147">
      <w:pPr>
        <w:spacing w:line="240" w:lineRule="auto"/>
      </w:pPr>
      <w:r>
        <w:rPr>
          <w:noProof/>
        </w:rPr>
        <w:pict>
          <v:shape id="_x0000_s1486" type="#_x0000_t202" style="position:absolute;margin-left:376.3pt;margin-top:194.35pt;width:49.9pt;height:60.1pt;z-index:251734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WD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" filled="f" stroked="f">
            <v:textbox style="mso-fit-shape-to-text:t">
              <w:txbxContent>
                <w:p w:rsidR="00A73B1A" w:rsidRPr="00000D00" w:rsidRDefault="00A73B1A" w:rsidP="00F20147">
                  <w:pPr>
                    <w:rPr>
                      <w:sz w:val="56"/>
                    </w:rPr>
                  </w:pPr>
                  <w:r>
                    <w:rPr>
                      <w:color w:val="FF0000"/>
                      <w:sz w:val="40"/>
                    </w:rPr>
                    <w:t>12</w:t>
                  </w:r>
                </w:p>
              </w:txbxContent>
            </v:textbox>
          </v:shape>
        </w:pict>
      </w:r>
      <w:r w:rsidR="00DA4B79">
        <w:rPr>
          <w:noProof/>
        </w:rPr>
        <w:pict>
          <v:shape id="_x0000_s1482" type="#_x0000_t202" style="position:absolute;margin-left:179.55pt;margin-top:56.35pt;width:38.15pt;height:33.65pt;z-index:2517314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I+ugIAAMU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" filled="f" stroked="f">
            <v:textbox style="mso-fit-shape-to-text:t">
              <w:txbxContent>
                <w:p w:rsidR="00DA4B79" w:rsidRPr="00000D00" w:rsidRDefault="00DA4B79" w:rsidP="00F20147">
                  <w:pPr>
                    <w:rPr>
                      <w:sz w:val="56"/>
                    </w:rPr>
                  </w:pPr>
                  <w:r>
                    <w:rPr>
                      <w:color w:val="FF0000"/>
                      <w:sz w:val="40"/>
                    </w:rPr>
                    <w:t>11</w:t>
                  </w:r>
                </w:p>
              </w:txbxContent>
            </v:textbox>
          </v:shape>
        </w:pict>
      </w:r>
      <w:r>
        <w:rPr>
          <w:noProof/>
        </w:rPr>
        <w:pict>
          <v:shape id="Text Box 338" o:spid="_x0000_s1390" type="#_x0000_t202" style="position:absolute;margin-left:358.15pt;margin-top:56.7pt;width:38.15pt;height:33.65pt;z-index:2517038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I+ugIAAMU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10</w:t>
                  </w:r>
                </w:p>
              </w:txbxContent>
            </v:textbox>
          </v:shape>
        </w:pict>
      </w:r>
      <w:r>
        <w:rPr>
          <w:noProof/>
        </w:rPr>
        <w:pict>
          <v:shape id="Text Box 337" o:spid="_x0000_s1389" type="#_x0000_t202" style="position:absolute;margin-left:141.5pt;margin-top:141.7pt;width:29.9pt;height:33.65pt;z-index:2517027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UsU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GGMkaAdNemR7g+7kHk0ms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" filled="f" stroked="f">
            <v:textbox style="mso-fit-shape-to-text:t">
              <w:txbxContent>
                <w:p w:rsidR="00793E52" w:rsidRPr="00000D00" w:rsidRDefault="00793E52" w:rsidP="00F20147">
                  <w:pPr>
                    <w:rPr>
                      <w:sz w:val="56"/>
                    </w:rPr>
                  </w:pPr>
                  <w:r>
                    <w:rPr>
                      <w:color w:val="FF0000"/>
                      <w:sz w:val="40"/>
                    </w:rPr>
                    <w:t>7</w:t>
                  </w:r>
                </w:p>
              </w:txbxContent>
            </v:textbox>
          </v:shape>
        </w:pict>
      </w:r>
      <w:r>
        <w:rPr>
          <w:noProof/>
        </w:rPr>
        <w:pict>
          <v:shape id="Text Box 336" o:spid="_x0000_s1388" type="#_x0000_t202" style="position:absolute;margin-left:396.15pt;margin-top:118.55pt;width:29.9pt;height:33.65pt;z-index:2517017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lj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" filled="f" stroked="f">
            <v:textbox style="mso-fit-shape-to-text:t">
              <w:txbxContent>
                <w:p w:rsidR="00793E52" w:rsidRPr="00000D00" w:rsidRDefault="00793E52" w:rsidP="00F20147">
                  <w:pPr>
                    <w:rPr>
                      <w:sz w:val="56"/>
                    </w:rPr>
                  </w:pPr>
                  <w:r>
                    <w:rPr>
                      <w:color w:val="FF0000"/>
                      <w:sz w:val="40"/>
                    </w:rPr>
                    <w:t>8</w:t>
                  </w:r>
                </w:p>
              </w:txbxContent>
            </v:textbox>
          </v:shape>
        </w:pict>
      </w:r>
      <w:r>
        <w:rPr>
          <w:noProof/>
        </w:rPr>
        <w:pict>
          <v:shape id="Text Box 335" o:spid="_x0000_s1387" type="#_x0000_t202" style="position:absolute;margin-left:376.5pt;margin-top:90pt;width:29.9pt;height:33.65pt;z-index:2517007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" filled="f" stroked="f">
            <v:textbox style="mso-fit-shape-to-text:t">
              <w:txbxContent>
                <w:p w:rsidR="00793E52" w:rsidRPr="00000D00" w:rsidRDefault="00793E52" w:rsidP="00F20147">
                  <w:pPr>
                    <w:rPr>
                      <w:sz w:val="56"/>
                    </w:rPr>
                  </w:pPr>
                  <w:r>
                    <w:rPr>
                      <w:color w:val="FF0000"/>
                      <w:sz w:val="40"/>
                    </w:rPr>
                    <w:t>9</w:t>
                  </w:r>
                </w:p>
              </w:txbxContent>
            </v:textbox>
          </v:shape>
        </w:pict>
      </w:r>
      <w:r>
        <w:rPr>
          <w:noProof/>
        </w:rPr>
        <w:pict>
          <v:shape id="Text Box 334" o:spid="_x0000_s1386" type="#_x0000_t202" style="position:absolute;margin-left:-29.7pt;margin-top:260.5pt;width:29.9pt;height:33.65pt;z-index:2516997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WD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" filled="f" stroked="f">
            <v:textbox style="mso-fit-shape-to-text:t">
              <w:txbxContent>
                <w:p w:rsidR="00793E52" w:rsidRPr="00000D00" w:rsidRDefault="00793E52" w:rsidP="00F20147">
                  <w:pPr>
                    <w:rPr>
                      <w:sz w:val="56"/>
                    </w:rPr>
                  </w:pPr>
                  <w:r>
                    <w:rPr>
                      <w:color w:val="FF0000"/>
                      <w:sz w:val="40"/>
                    </w:rPr>
                    <w:t>6</w:t>
                  </w:r>
                </w:p>
              </w:txbxContent>
            </v:textbox>
          </v:shape>
        </w:pict>
      </w:r>
      <w:r>
        <w:rPr>
          <w:noProof/>
        </w:rPr>
        <w:pict>
          <v:shape id="Text Box 333" o:spid="_x0000_s1385" type="#_x0000_t202" style="position:absolute;margin-left:-23.6pt;margin-top:99.5pt;width:29.9pt;height:113pt;z-index:2516986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" filled="f" stroked="f">
            <v:textbox style="mso-fit-shape-to-text:t">
              <w:txbxContent>
                <w:p w:rsidR="00793E52" w:rsidRPr="000647C4" w:rsidRDefault="00793E52" w:rsidP="00F20147">
                  <w:pPr>
                    <w:rPr>
                      <w:color w:val="FF0000"/>
                      <w:sz w:val="32"/>
                      <w:szCs w:val="32"/>
                    </w:rPr>
                  </w:pPr>
                  <w:r w:rsidRPr="000647C4">
                    <w:rPr>
                      <w:color w:val="FF0000"/>
                      <w:sz w:val="32"/>
                      <w:szCs w:val="32"/>
                    </w:rPr>
                    <w:t>1</w:t>
                  </w:r>
                </w:p>
                <w:p w:rsidR="00793E52" w:rsidRPr="000647C4" w:rsidRDefault="00793E52" w:rsidP="00F20147">
                  <w:pPr>
                    <w:rPr>
                      <w:color w:val="FF0000"/>
                      <w:sz w:val="32"/>
                      <w:szCs w:val="32"/>
                    </w:rPr>
                  </w:pPr>
                  <w:r w:rsidRPr="000647C4">
                    <w:rPr>
                      <w:color w:val="FF0000"/>
                      <w:sz w:val="32"/>
                      <w:szCs w:val="32"/>
                    </w:rPr>
                    <w:t>2</w:t>
                  </w:r>
                </w:p>
                <w:p w:rsidR="00793E52" w:rsidRPr="000647C4" w:rsidRDefault="00793E52" w:rsidP="00F20147">
                  <w:pPr>
                    <w:rPr>
                      <w:color w:val="FF0000"/>
                      <w:sz w:val="32"/>
                      <w:szCs w:val="32"/>
                    </w:rPr>
                  </w:pPr>
                  <w:r w:rsidRPr="000647C4">
                    <w:rPr>
                      <w:color w:val="FF0000"/>
                      <w:sz w:val="32"/>
                      <w:szCs w:val="32"/>
                    </w:rPr>
                    <w:t>3</w:t>
                  </w:r>
                </w:p>
                <w:p w:rsidR="00793E52" w:rsidRPr="000647C4" w:rsidRDefault="00793E52" w:rsidP="00F20147">
                  <w:pPr>
                    <w:rPr>
                      <w:color w:val="FF0000"/>
                      <w:sz w:val="32"/>
                      <w:szCs w:val="32"/>
                    </w:rPr>
                  </w:pPr>
                  <w:r w:rsidRPr="000647C4">
                    <w:rPr>
                      <w:color w:val="FF0000"/>
                      <w:sz w:val="32"/>
                      <w:szCs w:val="32"/>
                    </w:rPr>
                    <w:t>4</w:t>
                  </w:r>
                </w:p>
                <w:p w:rsidR="00793E52" w:rsidRPr="000647C4" w:rsidRDefault="00793E52" w:rsidP="00F20147">
                  <w:pPr>
                    <w:rPr>
                      <w:sz w:val="32"/>
                      <w:szCs w:val="32"/>
                    </w:rPr>
                  </w:pPr>
                  <w:r w:rsidRPr="000647C4">
                    <w:rPr>
                      <w:color w:val="FF0000"/>
                      <w:sz w:val="32"/>
                      <w:szCs w:val="32"/>
                    </w:rPr>
                    <w:t>5</w:t>
                  </w:r>
                </w:p>
              </w:txbxContent>
            </v:textbox>
          </v:shape>
        </w:pict>
      </w:r>
      <w:r>
        <w:rPr>
          <w:noProof/>
        </w:rPr>
        <w:pict>
          <v:shape id="Picture 7" o:spid="_x0000_i1031" type="#_x0000_t75" style="width:425.45pt;height:324.45pt;visibility:visible;mso-wrap-style:square">
            <v:imagedata r:id="rId16" o:title=""/>
          </v:shape>
        </w:pict>
      </w:r>
    </w:p>
    <w:p w:rsidR="00F20147" w:rsidRDefault="00F20147" w:rsidP="00F20147">
      <w:pPr>
        <w:spacing w:line="240" w:lineRule="auto"/>
      </w:pPr>
    </w:p>
    <w:p w:rsidR="00F20147" w:rsidRDefault="00F20147" w:rsidP="00F20147">
      <w:r>
        <w:rPr>
          <w:b/>
          <w:u w:val="single"/>
        </w:rPr>
        <w:t>Purpose:</w:t>
      </w:r>
      <w:r>
        <w:t xml:space="preserve"> To visualize the student’s attendance data for the current season to date.</w:t>
      </w:r>
    </w:p>
    <w:p w:rsidR="00F20147" w:rsidRDefault="00F20147" w:rsidP="00F20147"/>
    <w:p w:rsidR="00F20147" w:rsidRPr="000647C4" w:rsidRDefault="009D3788" w:rsidP="00F20147">
      <w:proofErr w:type="gramStart"/>
      <w:r>
        <w:rPr>
          <w:b/>
          <w:u w:val="single"/>
        </w:rPr>
        <w:t>Loading Events</w:t>
      </w:r>
      <w:r w:rsidR="00F20147">
        <w:rPr>
          <w:b/>
          <w:u w:val="single"/>
        </w:rPr>
        <w:t>:</w:t>
      </w:r>
      <w:r w:rsidR="00F20147">
        <w:rPr>
          <w:b/>
        </w:rPr>
        <w:t xml:space="preserve"> </w:t>
      </w:r>
      <w:r w:rsidR="00F20147" w:rsidRPr="000647C4">
        <w:t xml:space="preserve">Clicking element </w:t>
      </w:r>
      <w:r w:rsidR="00F20147" w:rsidRPr="000647C4">
        <w:rPr>
          <w:color w:val="FF0000"/>
        </w:rPr>
        <w:t>3</w:t>
      </w:r>
      <w:r w:rsidR="00F20147" w:rsidRPr="000647C4">
        <w:t xml:space="preserve"> on</w:t>
      </w:r>
      <w:r w:rsidR="00F20147">
        <w:rPr>
          <w:b/>
        </w:rPr>
        <w:t xml:space="preserve"> </w:t>
      </w:r>
      <w:r w:rsidR="00F20147" w:rsidRPr="007F5C69">
        <w:t>(</w:t>
      </w:r>
      <w:r w:rsidR="00F20147" w:rsidRPr="000647C4">
        <w:rPr>
          <w:color w:val="00B0F0"/>
        </w:rPr>
        <w:t>7_Student_Page</w:t>
      </w:r>
      <w:r w:rsidR="00F20147">
        <w:t>).</w:t>
      </w:r>
      <w:proofErr w:type="gramEnd"/>
    </w:p>
    <w:p w:rsidR="00F20147" w:rsidRDefault="00F20147" w:rsidP="00F20147">
      <w:r>
        <w:rPr>
          <w:b/>
          <w:u w:val="single"/>
        </w:rPr>
        <w:t xml:space="preserve"> </w:t>
      </w:r>
      <w:r>
        <w:t xml:space="preserve"> </w:t>
      </w:r>
    </w:p>
    <w:p w:rsidR="00F20147" w:rsidRDefault="00F20147" w:rsidP="00F20147">
      <w:r>
        <w:rPr>
          <w:b/>
          <w:u w:val="single"/>
        </w:rPr>
        <w:t>Interface Elements:</w:t>
      </w:r>
      <w:r>
        <w:t xml:space="preserve"> </w:t>
      </w:r>
    </w:p>
    <w:p w:rsidR="00F20147" w:rsidRDefault="00F20147" w:rsidP="00F20147">
      <w:pPr>
        <w:spacing w:line="240" w:lineRule="auto"/>
      </w:pPr>
      <w:r>
        <w:t>1. Clicking this tab does nothing on this screen, as the current view is already “bar graph.”</w:t>
      </w:r>
    </w:p>
    <w:p w:rsidR="00F20147" w:rsidRDefault="00F20147" w:rsidP="00F20147">
      <w:pPr>
        <w:spacing w:line="240" w:lineRule="auto"/>
      </w:pPr>
      <w:r>
        <w:t>2. Loads a pie chart visualization of the student’s attendance data (</w:t>
      </w:r>
      <w:r w:rsidRPr="00120F60">
        <w:rPr>
          <w:color w:val="00B0F0"/>
        </w:rPr>
        <w:t>10_Student_Pie_Chart</w:t>
      </w:r>
      <w:r>
        <w:t>)</w:t>
      </w:r>
    </w:p>
    <w:p w:rsidR="00F20147" w:rsidRDefault="00F20147" w:rsidP="00F20147">
      <w:pPr>
        <w:spacing w:line="240" w:lineRule="auto"/>
      </w:pPr>
      <w:r>
        <w:t>3. Loads a line graph visualization of the student’s attendance data (</w:t>
      </w:r>
      <w:r w:rsidRPr="00120F60">
        <w:rPr>
          <w:color w:val="00B0F0"/>
        </w:rPr>
        <w:t>9_Student_Line_Graph</w:t>
      </w:r>
      <w:r>
        <w:t>)</w:t>
      </w:r>
    </w:p>
    <w:p w:rsidR="00F20147" w:rsidRPr="009A2B5C" w:rsidRDefault="00F20147" w:rsidP="00F20147">
      <w:pPr>
        <w:spacing w:line="240" w:lineRule="auto"/>
        <w:rPr>
          <w:color w:val="00B0F0"/>
        </w:rPr>
      </w:pPr>
      <w:r>
        <w:t>4. Loads a list of all absences for this student (</w:t>
      </w:r>
      <w:r w:rsidRPr="009A2B5C">
        <w:rPr>
          <w:color w:val="00B0F0"/>
        </w:rPr>
        <w:t>28_Student_View_Attendance_List</w:t>
      </w:r>
      <w:r>
        <w:t>)</w:t>
      </w:r>
    </w:p>
    <w:p w:rsidR="00F20147" w:rsidRPr="009A2B5C" w:rsidRDefault="00F20147" w:rsidP="00F20147">
      <w:pPr>
        <w:spacing w:line="240" w:lineRule="auto"/>
        <w:rPr>
          <w:color w:val="00B0F0"/>
        </w:rPr>
      </w:pPr>
      <w:r>
        <w:t>5. Loads a list of all absence forms this student has submitted (</w:t>
      </w:r>
      <w:r w:rsidRPr="009A2B5C">
        <w:rPr>
          <w:color w:val="00B0F0"/>
        </w:rPr>
        <w:t>29_Student_Absence_Form_List</w:t>
      </w:r>
      <w:r>
        <w:t>)</w:t>
      </w:r>
    </w:p>
    <w:p w:rsidR="00F20147" w:rsidRDefault="00F20147" w:rsidP="00F20147">
      <w:pPr>
        <w:spacing w:line="240" w:lineRule="auto"/>
      </w:pPr>
      <w:r>
        <w:t>6. Returns to (</w:t>
      </w:r>
      <w:r w:rsidRPr="000647C4">
        <w:rPr>
          <w:color w:val="00B0F0"/>
        </w:rPr>
        <w:t>7_Student_Page</w:t>
      </w:r>
      <w:r>
        <w:t>)</w:t>
      </w:r>
    </w:p>
    <w:p w:rsidR="00F20147" w:rsidRDefault="00F20147" w:rsidP="00F20147">
      <w:pPr>
        <w:spacing w:line="240" w:lineRule="auto"/>
      </w:pPr>
      <w:r>
        <w:t>7.</w:t>
      </w:r>
      <w:r w:rsidRPr="006D3D1A">
        <w:t xml:space="preserve"> </w:t>
      </w:r>
      <w:r>
        <w:t xml:space="preserve">The bar graph visualization of the student’s attendance record based on inputs </w:t>
      </w:r>
      <w:r w:rsidRPr="00120F60">
        <w:rPr>
          <w:color w:val="FF0000"/>
        </w:rPr>
        <w:t>7</w:t>
      </w:r>
      <w:r>
        <w:t xml:space="preserve"> and </w:t>
      </w:r>
      <w:r w:rsidRPr="00120F60">
        <w:rPr>
          <w:color w:val="FF0000"/>
        </w:rPr>
        <w:t>8</w:t>
      </w:r>
      <w:r>
        <w:t>.</w:t>
      </w:r>
    </w:p>
    <w:p w:rsidR="00F20147" w:rsidRDefault="00F20147" w:rsidP="00F20147">
      <w:pPr>
        <w:spacing w:line="240" w:lineRule="auto"/>
      </w:pPr>
      <w:r>
        <w:t>8. Shows data within a selected date range.</w:t>
      </w:r>
    </w:p>
    <w:p w:rsidR="00F20147" w:rsidRDefault="00F20147" w:rsidP="00F20147">
      <w:pPr>
        <w:spacing w:line="240" w:lineRule="auto"/>
      </w:pPr>
      <w:r>
        <w:t>9. Sorts the data by various parameters.</w:t>
      </w:r>
    </w:p>
    <w:p w:rsidR="00F20147" w:rsidRDefault="00F20147" w:rsidP="00F20147">
      <w:pPr>
        <w:spacing w:line="240" w:lineRule="auto"/>
      </w:pPr>
      <w:r>
        <w:t>10. Sends user to a specialized help screen (</w:t>
      </w:r>
      <w:r w:rsidRPr="00A4272B">
        <w:rPr>
          <w:color w:val="0070C0"/>
        </w:rPr>
        <w:t>27_Help</w:t>
      </w:r>
      <w:r>
        <w:t>) indicating how the user may view their attendance record and any submitted forms.</w:t>
      </w:r>
    </w:p>
    <w:p w:rsidR="00DA4B79" w:rsidRDefault="00DA4B79" w:rsidP="00DA4B79">
      <w:pPr>
        <w:rPr>
          <w:rFonts w:eastAsia="Times New Roman"/>
        </w:rPr>
      </w:pPr>
      <w:proofErr w:type="gramStart"/>
      <w:r>
        <w:t>1</w:t>
      </w:r>
      <w:r>
        <w:t>1</w:t>
      </w:r>
      <w:r>
        <w:t xml:space="preserve">. </w:t>
      </w:r>
      <w:r w:rsidRPr="005D5523">
        <w:rPr>
          <w:rFonts w:eastAsia="Times New Roman"/>
        </w:rPr>
        <w:t>Page Trail.</w:t>
      </w:r>
      <w:proofErr w:type="gramEnd"/>
      <w:r w:rsidRPr="005D5523">
        <w:rPr>
          <w:rFonts w:eastAsia="Times New Roman"/>
        </w:rPr>
        <w:t xml:space="preserve"> This allows the user to go </w:t>
      </w:r>
      <w:r>
        <w:rPr>
          <w:rFonts w:eastAsia="Times New Roman"/>
        </w:rPr>
        <w:t xml:space="preserve">back to the </w:t>
      </w:r>
      <w:r>
        <w:rPr>
          <w:rFonts w:eastAsia="Times New Roman"/>
        </w:rPr>
        <w:t>student</w:t>
      </w:r>
      <w:r>
        <w:rPr>
          <w:rFonts w:eastAsia="Times New Roman"/>
        </w:rPr>
        <w:t xml:space="preserve"> page</w:t>
      </w:r>
      <w:r>
        <w:rPr>
          <w:rFonts w:eastAsia="Times New Roman"/>
        </w:rPr>
        <w:t xml:space="preserve"> </w:t>
      </w:r>
      <w:r>
        <w:rPr>
          <w:rFonts w:eastAsia="Times New Roman"/>
        </w:rPr>
        <w:t>(</w:t>
      </w:r>
      <w:r>
        <w:rPr>
          <w:rFonts w:eastAsia="Times New Roman"/>
          <w:color w:val="4BACC6"/>
        </w:rPr>
        <w:t>7_Student</w:t>
      </w:r>
      <w:r w:rsidRPr="005D5523">
        <w:rPr>
          <w:rFonts w:eastAsia="Times New Roman"/>
          <w:color w:val="4BACC6"/>
        </w:rPr>
        <w:t>_Page</w:t>
      </w:r>
      <w:r>
        <w:t>)</w:t>
      </w:r>
      <w:r>
        <w:rPr>
          <w:rFonts w:eastAsia="Times New Roman"/>
        </w:rPr>
        <w:t>. Logout takes the user back to the home page</w:t>
      </w:r>
      <w:r>
        <w:rPr>
          <w:rFonts w:eastAsia="Times New Roman"/>
        </w:rPr>
        <w:t xml:space="preserve"> (</w:t>
      </w:r>
      <w:r w:rsidRPr="005D5523">
        <w:rPr>
          <w:rFonts w:eastAsia="Times New Roman"/>
          <w:color w:val="4BACC6"/>
        </w:rPr>
        <w:t>4_Main_Page</w:t>
      </w:r>
      <w:r>
        <w:t>).</w:t>
      </w:r>
      <w:r>
        <w:rPr>
          <w:rFonts w:eastAsia="Times New Roman"/>
        </w:rPr>
        <w:t xml:space="preserve"> </w:t>
      </w:r>
    </w:p>
    <w:p w:rsidR="00A73B1A" w:rsidRPr="00DA4B79" w:rsidRDefault="00A73B1A" w:rsidP="00DA4B79">
      <w:pPr>
        <w:rPr>
          <w:rFonts w:eastAsia="Times New Roman"/>
          <w:color w:val="4BACC6"/>
        </w:rPr>
      </w:pPr>
      <w:r>
        <w:rPr>
          <w:rFonts w:eastAsia="Times New Roman"/>
        </w:rPr>
        <w:t xml:space="preserve">12. Allows the user to select the date. </w:t>
      </w:r>
      <w:proofErr w:type="gramStart"/>
      <w:r>
        <w:rPr>
          <w:rFonts w:eastAsia="Times New Roman"/>
        </w:rPr>
        <w:t>Loads as today by default.</w:t>
      </w:r>
      <w:proofErr w:type="gramEnd"/>
    </w:p>
    <w:p w:rsidR="00F20147" w:rsidRDefault="00F20147" w:rsidP="00F20147">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9_Student_Line_Graph</w:t>
      </w:r>
    </w:p>
    <w:p w:rsidR="00F20147" w:rsidRDefault="00F20147" w:rsidP="00F20147">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A73B1A" w:rsidP="00F20147">
      <w:pPr>
        <w:spacing w:line="240" w:lineRule="auto"/>
      </w:pPr>
      <w:r>
        <w:rPr>
          <w:noProof/>
        </w:rPr>
        <w:pict>
          <v:shape id="_x0000_s1487" type="#_x0000_t202" style="position:absolute;margin-left:375pt;margin-top:182.2pt;width:49.9pt;height:60.1pt;z-index:2517355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WD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" filled="f" stroked="f">
            <v:textbox style="mso-fit-shape-to-text:t">
              <w:txbxContent>
                <w:p w:rsidR="00A73B1A" w:rsidRPr="00000D00" w:rsidRDefault="00A73B1A" w:rsidP="00F20147">
                  <w:pPr>
                    <w:rPr>
                      <w:sz w:val="56"/>
                    </w:rPr>
                  </w:pPr>
                  <w:r>
                    <w:rPr>
                      <w:color w:val="FF0000"/>
                      <w:sz w:val="40"/>
                    </w:rPr>
                    <w:t>12</w:t>
                  </w:r>
                </w:p>
              </w:txbxContent>
            </v:textbox>
          </v:shape>
        </w:pict>
      </w:r>
      <w:r w:rsidR="00DA4B79">
        <w:rPr>
          <w:noProof/>
        </w:rPr>
        <w:pict>
          <v:shape id="_x0000_s1481" type="#_x0000_t202" style="position:absolute;margin-left:174.4pt;margin-top:55.25pt;width:48.3pt;height:33.65pt;z-index:2517304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Kku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" filled="f" stroked="f">
            <v:textbox style="mso-next-textbox:#_x0000_s1481;mso-fit-shape-to-text:t">
              <w:txbxContent>
                <w:p w:rsidR="00DA4B79" w:rsidRPr="00000D00" w:rsidRDefault="00DA4B79" w:rsidP="00F20147">
                  <w:pPr>
                    <w:rPr>
                      <w:sz w:val="56"/>
                    </w:rPr>
                  </w:pPr>
                  <w:r>
                    <w:rPr>
                      <w:color w:val="FF0000"/>
                      <w:sz w:val="40"/>
                    </w:rPr>
                    <w:t>11</w:t>
                  </w:r>
                </w:p>
              </w:txbxContent>
            </v:textbox>
          </v:shape>
        </w:pict>
      </w:r>
      <w:r>
        <w:rPr>
          <w:noProof/>
        </w:rPr>
        <w:pict>
          <v:shape id="Text Box 344" o:spid="_x0000_s1396" type="#_x0000_t202" style="position:absolute;margin-left:355.75pt;margin-top:55pt;width:48.3pt;height:33.65pt;z-index:2517099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Kku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" filled="f" stroked="f">
            <v:textbox style="mso-next-textbox:#Text Box 344;mso-fit-shape-to-text:t">
              <w:txbxContent>
                <w:p w:rsidR="00793E52" w:rsidRPr="00000D00" w:rsidRDefault="00793E52" w:rsidP="00F20147">
                  <w:pPr>
                    <w:rPr>
                      <w:sz w:val="56"/>
                    </w:rPr>
                  </w:pPr>
                  <w:r>
                    <w:rPr>
                      <w:color w:val="FF0000"/>
                      <w:sz w:val="40"/>
                    </w:rPr>
                    <w:t>10</w:t>
                  </w:r>
                </w:p>
              </w:txbxContent>
            </v:textbox>
          </v:shape>
        </w:pict>
      </w:r>
      <w:r>
        <w:rPr>
          <w:noProof/>
        </w:rPr>
        <w:pict>
          <v:shape id="Text Box 343" o:spid="_x0000_s1395" type="#_x0000_t202" style="position:absolute;margin-left:394.75pt;margin-top:117.85pt;width:29.9pt;height:33.65pt;z-index:2517089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9yhuQ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" filled="f" stroked="f">
            <v:textbox style="mso-fit-shape-to-text:t">
              <w:txbxContent>
                <w:p w:rsidR="00793E52" w:rsidRPr="00000D00" w:rsidRDefault="00793E52" w:rsidP="00F20147">
                  <w:pPr>
                    <w:rPr>
                      <w:sz w:val="56"/>
                    </w:rPr>
                  </w:pPr>
                  <w:r>
                    <w:rPr>
                      <w:color w:val="FF0000"/>
                      <w:sz w:val="40"/>
                    </w:rPr>
                    <w:t>8</w:t>
                  </w:r>
                </w:p>
              </w:txbxContent>
            </v:textbox>
          </v:shape>
        </w:pict>
      </w:r>
      <w:r>
        <w:rPr>
          <w:noProof/>
        </w:rPr>
        <w:pict>
          <v:shape id="Text Box 342" o:spid="_x0000_s1394" type="#_x0000_t202" style="position:absolute;margin-left:377.7pt;margin-top:88.65pt;width:29.9pt;height:33.65pt;z-index:25170790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7WuQ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" filled="f" stroked="f">
            <v:textbox style="mso-fit-shape-to-text:t">
              <w:txbxContent>
                <w:p w:rsidR="00793E52" w:rsidRPr="00000D00" w:rsidRDefault="00793E52" w:rsidP="00F20147">
                  <w:pPr>
                    <w:rPr>
                      <w:sz w:val="56"/>
                    </w:rPr>
                  </w:pPr>
                  <w:r>
                    <w:rPr>
                      <w:color w:val="FF0000"/>
                      <w:sz w:val="40"/>
                    </w:rPr>
                    <w:t>9</w:t>
                  </w:r>
                </w:p>
              </w:txbxContent>
            </v:textbox>
          </v:shape>
        </w:pict>
      </w:r>
      <w:r>
        <w:rPr>
          <w:noProof/>
        </w:rPr>
        <w:pict>
          <v:shape id="Text Box 341" o:spid="_x0000_s1393" type="#_x0000_t202" style="position:absolute;margin-left:144.25pt;margin-top:126.7pt;width:29.9pt;height:33.65pt;z-index:25170688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lFXuQ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" filled="f" stroked="f">
            <v:textbox style="mso-fit-shape-to-text:t">
              <w:txbxContent>
                <w:p w:rsidR="00793E52" w:rsidRPr="00000D00" w:rsidRDefault="00793E52" w:rsidP="00F20147">
                  <w:pPr>
                    <w:rPr>
                      <w:sz w:val="56"/>
                    </w:rPr>
                  </w:pPr>
                  <w:r>
                    <w:rPr>
                      <w:color w:val="FF0000"/>
                      <w:sz w:val="40"/>
                    </w:rPr>
                    <w:t>7</w:t>
                  </w:r>
                </w:p>
              </w:txbxContent>
            </v:textbox>
          </v:shape>
        </w:pict>
      </w:r>
      <w:r>
        <w:rPr>
          <w:noProof/>
        </w:rPr>
        <w:pict>
          <v:shape id="Text Box 340" o:spid="_x0000_s1392" type="#_x0000_t202" style="position:absolute;margin-left:-23.6pt;margin-top:263.2pt;width:29.9pt;height:33.65pt;z-index:2517058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6</w:t>
                  </w:r>
                </w:p>
              </w:txbxContent>
            </v:textbox>
          </v:shape>
        </w:pict>
      </w:r>
      <w:r>
        <w:rPr>
          <w:noProof/>
        </w:rPr>
        <w:pict>
          <v:shape id="Text Box 339" o:spid="_x0000_s1391" type="#_x0000_t202" style="position:absolute;margin-left:-23.6pt;margin-top:96.1pt;width:29.9pt;height:113pt;z-index:2517048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" filled="f" stroked="f">
            <v:textbox style="mso-fit-shape-to-text:t">
              <w:txbxContent>
                <w:p w:rsidR="00793E52" w:rsidRPr="000647C4" w:rsidRDefault="00793E52" w:rsidP="00F20147">
                  <w:pPr>
                    <w:rPr>
                      <w:color w:val="FF0000"/>
                      <w:sz w:val="32"/>
                      <w:szCs w:val="32"/>
                    </w:rPr>
                  </w:pPr>
                  <w:r w:rsidRPr="000647C4">
                    <w:rPr>
                      <w:color w:val="FF0000"/>
                      <w:sz w:val="32"/>
                      <w:szCs w:val="32"/>
                    </w:rPr>
                    <w:t>1</w:t>
                  </w:r>
                </w:p>
                <w:p w:rsidR="00793E52" w:rsidRPr="000647C4" w:rsidRDefault="00793E52" w:rsidP="00F20147">
                  <w:pPr>
                    <w:rPr>
                      <w:color w:val="FF0000"/>
                      <w:sz w:val="32"/>
                      <w:szCs w:val="32"/>
                    </w:rPr>
                  </w:pPr>
                  <w:r w:rsidRPr="000647C4">
                    <w:rPr>
                      <w:color w:val="FF0000"/>
                      <w:sz w:val="32"/>
                      <w:szCs w:val="32"/>
                    </w:rPr>
                    <w:t>2</w:t>
                  </w:r>
                </w:p>
                <w:p w:rsidR="00793E52" w:rsidRPr="000647C4" w:rsidRDefault="00793E52" w:rsidP="00F20147">
                  <w:pPr>
                    <w:rPr>
                      <w:color w:val="FF0000"/>
                      <w:sz w:val="32"/>
                      <w:szCs w:val="32"/>
                    </w:rPr>
                  </w:pPr>
                  <w:r w:rsidRPr="000647C4">
                    <w:rPr>
                      <w:color w:val="FF0000"/>
                      <w:sz w:val="32"/>
                      <w:szCs w:val="32"/>
                    </w:rPr>
                    <w:t>3</w:t>
                  </w:r>
                </w:p>
                <w:p w:rsidR="00793E52" w:rsidRPr="000647C4" w:rsidRDefault="00793E52" w:rsidP="00F20147">
                  <w:pPr>
                    <w:rPr>
                      <w:color w:val="FF0000"/>
                      <w:sz w:val="32"/>
                      <w:szCs w:val="32"/>
                    </w:rPr>
                  </w:pPr>
                  <w:r w:rsidRPr="000647C4">
                    <w:rPr>
                      <w:color w:val="FF0000"/>
                      <w:sz w:val="32"/>
                      <w:szCs w:val="32"/>
                    </w:rPr>
                    <w:t>4</w:t>
                  </w:r>
                </w:p>
                <w:p w:rsidR="00793E52" w:rsidRPr="000647C4" w:rsidRDefault="00793E52" w:rsidP="00F20147">
                  <w:pPr>
                    <w:rPr>
                      <w:sz w:val="32"/>
                      <w:szCs w:val="32"/>
                    </w:rPr>
                  </w:pPr>
                  <w:r w:rsidRPr="000647C4">
                    <w:rPr>
                      <w:color w:val="FF0000"/>
                      <w:sz w:val="32"/>
                      <w:szCs w:val="32"/>
                    </w:rPr>
                    <w:t>5</w:t>
                  </w:r>
                </w:p>
              </w:txbxContent>
            </v:textbox>
          </v:shape>
        </w:pict>
      </w:r>
      <w:r>
        <w:rPr>
          <w:noProof/>
        </w:rPr>
        <w:pict>
          <v:shape id="Picture 8" o:spid="_x0000_i1032" type="#_x0000_t75" style="width:425.45pt;height:324.45pt;visibility:visible;mso-wrap-style:square">
            <v:imagedata r:id="rId17" o:title=""/>
          </v:shape>
        </w:pict>
      </w:r>
    </w:p>
    <w:p w:rsidR="00F20147" w:rsidRDefault="00F20147" w:rsidP="00F20147">
      <w:pPr>
        <w:spacing w:line="240" w:lineRule="auto"/>
      </w:pPr>
    </w:p>
    <w:p w:rsidR="00F20147" w:rsidRDefault="00F20147" w:rsidP="00F20147">
      <w:pPr>
        <w:spacing w:line="240" w:lineRule="auto"/>
      </w:pPr>
    </w:p>
    <w:p w:rsidR="00F20147" w:rsidRDefault="00F20147" w:rsidP="00F20147">
      <w:r>
        <w:rPr>
          <w:b/>
          <w:u w:val="single"/>
        </w:rPr>
        <w:t>Purpose:</w:t>
      </w:r>
      <w:r>
        <w:t xml:space="preserve"> To visualize the student’s attendance data for the current season to date in a line graph.</w:t>
      </w:r>
    </w:p>
    <w:p w:rsidR="00F20147" w:rsidRDefault="00F20147" w:rsidP="00F20147"/>
    <w:p w:rsidR="00F20147" w:rsidRPr="006D3D1A" w:rsidRDefault="009D3788" w:rsidP="00F20147">
      <w:r>
        <w:rPr>
          <w:b/>
          <w:u w:val="single"/>
        </w:rPr>
        <w:t>Loading Events</w:t>
      </w:r>
      <w:r w:rsidR="00F20147">
        <w:rPr>
          <w:b/>
          <w:u w:val="single"/>
        </w:rPr>
        <w:t>:</w:t>
      </w:r>
      <w:r w:rsidR="00F20147">
        <w:rPr>
          <w:b/>
        </w:rPr>
        <w:t xml:space="preserve"> </w:t>
      </w:r>
      <w:r w:rsidR="00F20147" w:rsidRPr="006D3D1A">
        <w:t xml:space="preserve">Clicking element </w:t>
      </w:r>
      <w:r w:rsidR="00F20147" w:rsidRPr="006D3D1A">
        <w:rPr>
          <w:color w:val="FF0000"/>
        </w:rPr>
        <w:t>3</w:t>
      </w:r>
      <w:r w:rsidR="00F20147" w:rsidRPr="006D3D1A">
        <w:t xml:space="preserve"> on (</w:t>
      </w:r>
      <w:r w:rsidR="00F20147" w:rsidRPr="006D3D1A">
        <w:rPr>
          <w:color w:val="00B0F0"/>
        </w:rPr>
        <w:t>8_Student_Bar_</w:t>
      </w:r>
      <w:r w:rsidR="00F20147" w:rsidRPr="00C26A88">
        <w:rPr>
          <w:color w:val="00B0F0"/>
        </w:rPr>
        <w:t>Graph or 10_Student_Pie_Chart</w:t>
      </w:r>
      <w:r w:rsidR="00F20147" w:rsidRPr="006D3D1A">
        <w:t>)</w:t>
      </w:r>
    </w:p>
    <w:p w:rsidR="00F20147" w:rsidRDefault="00F20147" w:rsidP="00F20147">
      <w:r>
        <w:rPr>
          <w:b/>
          <w:u w:val="single"/>
        </w:rPr>
        <w:t xml:space="preserve"> </w:t>
      </w:r>
      <w:r>
        <w:t xml:space="preserve"> </w:t>
      </w:r>
    </w:p>
    <w:p w:rsidR="00F20147" w:rsidRDefault="00F20147" w:rsidP="00F20147">
      <w:r>
        <w:rPr>
          <w:b/>
          <w:u w:val="single"/>
        </w:rPr>
        <w:t>Interface Elements:</w:t>
      </w:r>
      <w:r>
        <w:t xml:space="preserve"> </w:t>
      </w:r>
    </w:p>
    <w:p w:rsidR="00F20147" w:rsidRDefault="00F20147" w:rsidP="00F20147">
      <w:pPr>
        <w:spacing w:line="240" w:lineRule="auto"/>
      </w:pPr>
      <w:r>
        <w:t>1.</w:t>
      </w:r>
      <w:r w:rsidRPr="00C26A88">
        <w:t xml:space="preserve"> </w:t>
      </w:r>
      <w:r>
        <w:t>Loads a bar graph visualization of the student’s attendance data (</w:t>
      </w:r>
      <w:r w:rsidRPr="00120F60">
        <w:rPr>
          <w:color w:val="00B0F0"/>
        </w:rPr>
        <w:t>9_Student_Line_Graph</w:t>
      </w:r>
      <w:r>
        <w:t>)</w:t>
      </w:r>
    </w:p>
    <w:p w:rsidR="00F20147" w:rsidRDefault="00F20147" w:rsidP="00F20147">
      <w:pPr>
        <w:spacing w:line="240" w:lineRule="auto"/>
      </w:pPr>
      <w:r>
        <w:t>2. Loads a pie chart visualization of the student’s attendance data (</w:t>
      </w:r>
      <w:r w:rsidRPr="00120F60">
        <w:rPr>
          <w:color w:val="00B0F0"/>
        </w:rPr>
        <w:t>10_Student_Pie_Chart</w:t>
      </w:r>
      <w:r>
        <w:t>)</w:t>
      </w:r>
    </w:p>
    <w:p w:rsidR="00F20147" w:rsidRDefault="00F20147" w:rsidP="00F20147">
      <w:pPr>
        <w:spacing w:line="240" w:lineRule="auto"/>
      </w:pPr>
      <w:r>
        <w:t>3. Clicking this tab does nothing on this screen, as the current view is already “line graph.”</w:t>
      </w:r>
    </w:p>
    <w:p w:rsidR="00F20147" w:rsidRPr="009A2B5C" w:rsidRDefault="00F20147" w:rsidP="00F20147">
      <w:pPr>
        <w:spacing w:line="240" w:lineRule="auto"/>
        <w:rPr>
          <w:color w:val="00B0F0"/>
        </w:rPr>
      </w:pPr>
      <w:r>
        <w:t>4. Loads a list of all absences for this student (</w:t>
      </w:r>
      <w:r w:rsidRPr="009A2B5C">
        <w:rPr>
          <w:color w:val="00B0F0"/>
        </w:rPr>
        <w:t>28_Student_View_Attendance_List</w:t>
      </w:r>
      <w:r>
        <w:t>)</w:t>
      </w:r>
    </w:p>
    <w:p w:rsidR="00F20147" w:rsidRPr="009A2B5C" w:rsidRDefault="00F20147" w:rsidP="00F20147">
      <w:pPr>
        <w:spacing w:line="240" w:lineRule="auto"/>
        <w:rPr>
          <w:color w:val="00B0F0"/>
        </w:rPr>
      </w:pPr>
      <w:r>
        <w:t>5. Loads a list of all absence forms this student has submitted (</w:t>
      </w:r>
      <w:r w:rsidRPr="009A2B5C">
        <w:rPr>
          <w:color w:val="00B0F0"/>
        </w:rPr>
        <w:t>29_Student_Absence_Form_List</w:t>
      </w:r>
      <w:r>
        <w:t>)</w:t>
      </w:r>
    </w:p>
    <w:p w:rsidR="00F20147" w:rsidRDefault="00F20147" w:rsidP="00F20147">
      <w:pPr>
        <w:spacing w:line="240" w:lineRule="auto"/>
      </w:pPr>
      <w:r>
        <w:t>6. Returns to (</w:t>
      </w:r>
      <w:r w:rsidRPr="000647C4">
        <w:rPr>
          <w:color w:val="00B0F0"/>
        </w:rPr>
        <w:t>7_Student_Page</w:t>
      </w:r>
      <w:r>
        <w:t>)</w:t>
      </w:r>
    </w:p>
    <w:p w:rsidR="00F20147" w:rsidRDefault="00F20147" w:rsidP="00F20147">
      <w:pPr>
        <w:spacing w:line="240" w:lineRule="auto"/>
      </w:pPr>
      <w:r>
        <w:t>7.</w:t>
      </w:r>
      <w:r w:rsidRPr="006D3D1A">
        <w:t xml:space="preserve"> </w:t>
      </w:r>
      <w:r>
        <w:t xml:space="preserve">The bar graph visualization of the student’s attendance record based on inputs </w:t>
      </w:r>
      <w:r w:rsidRPr="00120F60">
        <w:rPr>
          <w:color w:val="FF0000"/>
        </w:rPr>
        <w:t>7</w:t>
      </w:r>
      <w:r>
        <w:t xml:space="preserve"> and </w:t>
      </w:r>
      <w:r w:rsidRPr="00120F60">
        <w:rPr>
          <w:color w:val="FF0000"/>
        </w:rPr>
        <w:t>8</w:t>
      </w:r>
      <w:r>
        <w:t>.</w:t>
      </w:r>
    </w:p>
    <w:p w:rsidR="00F20147" w:rsidRDefault="00F20147" w:rsidP="00F20147">
      <w:pPr>
        <w:spacing w:line="240" w:lineRule="auto"/>
      </w:pPr>
      <w:r>
        <w:t>8. Shows data within a selected date range.</w:t>
      </w:r>
    </w:p>
    <w:p w:rsidR="00F20147" w:rsidRDefault="00F20147" w:rsidP="00F20147">
      <w:pPr>
        <w:spacing w:line="240" w:lineRule="auto"/>
      </w:pPr>
      <w:r>
        <w:t>9. Sorts the data by various parameters.</w:t>
      </w:r>
    </w:p>
    <w:p w:rsidR="00A77B3E" w:rsidRDefault="00F20147" w:rsidP="00F20147">
      <w:pPr>
        <w:spacing w:line="240" w:lineRule="auto"/>
      </w:pPr>
      <w:r>
        <w:t>10. Sends user to a specialized help screen (</w:t>
      </w:r>
      <w:r w:rsidRPr="00A4272B">
        <w:rPr>
          <w:color w:val="0070C0"/>
        </w:rPr>
        <w:t>27_Help</w:t>
      </w:r>
      <w:r>
        <w:t>) indicating how the user may view their attendance record and any submitted forms.</w:t>
      </w:r>
    </w:p>
    <w:p w:rsidR="00DA4B79" w:rsidRPr="00DA4B79" w:rsidRDefault="00DA4B79" w:rsidP="00DA4B79">
      <w:pPr>
        <w:rPr>
          <w:rFonts w:eastAsia="Times New Roman"/>
          <w:color w:val="4BACC6"/>
        </w:rPr>
      </w:pPr>
      <w:proofErr w:type="gramStart"/>
      <w:r>
        <w:t xml:space="preserve">11. </w:t>
      </w:r>
      <w:r w:rsidRPr="005D5523">
        <w:rPr>
          <w:rFonts w:eastAsia="Times New Roman"/>
        </w:rPr>
        <w:t>Page Trail.</w:t>
      </w:r>
      <w:proofErr w:type="gramEnd"/>
      <w:r w:rsidRPr="005D5523">
        <w:rPr>
          <w:rFonts w:eastAsia="Times New Roman"/>
        </w:rPr>
        <w:t xml:space="preserve"> This allows the user to go </w:t>
      </w:r>
      <w:r>
        <w:rPr>
          <w:rFonts w:eastAsia="Times New Roman"/>
        </w:rPr>
        <w:t>back to the student page (</w:t>
      </w:r>
      <w:r>
        <w:rPr>
          <w:rFonts w:eastAsia="Times New Roman"/>
          <w:color w:val="4BACC6"/>
        </w:rPr>
        <w:t>7_Student</w:t>
      </w:r>
      <w:r w:rsidRPr="005D5523">
        <w:rPr>
          <w:rFonts w:eastAsia="Times New Roman"/>
          <w:color w:val="4BACC6"/>
        </w:rPr>
        <w:t>_Page</w:t>
      </w:r>
      <w:r>
        <w:t>)</w:t>
      </w:r>
      <w:r>
        <w:rPr>
          <w:rFonts w:eastAsia="Times New Roman"/>
        </w:rPr>
        <w:t>. Logout takes the user back to the home page (</w:t>
      </w:r>
      <w:r w:rsidRPr="005D5523">
        <w:rPr>
          <w:rFonts w:eastAsia="Times New Roman"/>
          <w:color w:val="4BACC6"/>
        </w:rPr>
        <w:t>4_Main_Page</w:t>
      </w:r>
      <w:r>
        <w:t>).</w:t>
      </w:r>
      <w:r>
        <w:rPr>
          <w:rFonts w:eastAsia="Times New Roman"/>
        </w:rPr>
        <w:t xml:space="preserve"> </w:t>
      </w:r>
    </w:p>
    <w:p w:rsidR="00A73B1A" w:rsidRPr="00DA4B79" w:rsidRDefault="00A73B1A" w:rsidP="00A73B1A">
      <w:pPr>
        <w:rPr>
          <w:rFonts w:eastAsia="Times New Roman"/>
          <w:color w:val="4BACC6"/>
        </w:rPr>
      </w:pPr>
      <w:r>
        <w:rPr>
          <w:rFonts w:eastAsia="Times New Roman"/>
        </w:rPr>
        <w:t xml:space="preserve">12. Allows the user to select the date. </w:t>
      </w:r>
      <w:proofErr w:type="gramStart"/>
      <w:r>
        <w:rPr>
          <w:rFonts w:eastAsia="Times New Roman"/>
        </w:rPr>
        <w:t>Loads as today by default.</w:t>
      </w:r>
      <w:proofErr w:type="gramEnd"/>
    </w:p>
    <w:p w:rsidR="00DA4B79" w:rsidRDefault="00DA4B79" w:rsidP="00F20147">
      <w:pPr>
        <w:spacing w:line="240" w:lineRule="auto"/>
      </w:pP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10_Student_Pie_Chart</w:t>
      </w:r>
    </w:p>
    <w:p w:rsidR="00F20147" w:rsidRDefault="00F20147" w:rsidP="00F20147">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A73B1A" w:rsidP="00F20147">
      <w:pPr>
        <w:spacing w:line="240" w:lineRule="auto"/>
      </w:pPr>
      <w:r>
        <w:rPr>
          <w:noProof/>
        </w:rPr>
        <w:pict>
          <v:shape id="_x0000_s1488" type="#_x0000_t202" style="position:absolute;margin-left:382pt;margin-top:188.3pt;width:49.9pt;height:33.65pt;z-index:251736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WD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" filled="f" stroked="f">
            <v:textbox style="mso-fit-shape-to-text:t">
              <w:txbxContent>
                <w:p w:rsidR="00A73B1A" w:rsidRPr="00000D00" w:rsidRDefault="00A73B1A" w:rsidP="00F20147">
                  <w:pPr>
                    <w:rPr>
                      <w:sz w:val="56"/>
                    </w:rPr>
                  </w:pPr>
                  <w:r>
                    <w:rPr>
                      <w:color w:val="FF0000"/>
                      <w:sz w:val="40"/>
                    </w:rPr>
                    <w:t>12</w:t>
                  </w:r>
                </w:p>
              </w:txbxContent>
            </v:textbox>
          </v:shape>
        </w:pict>
      </w:r>
      <w:r w:rsidR="00DA4B79">
        <w:rPr>
          <w:noProof/>
        </w:rPr>
        <w:pict>
          <v:shape id="_x0000_s1483" type="#_x0000_t202" style="position:absolute;margin-left:178.15pt;margin-top:56.05pt;width:44.1pt;height:33.65pt;z-index:25173248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GeTv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" filled="f" stroked="f">
            <v:textbox style="mso-fit-shape-to-text:t">
              <w:txbxContent>
                <w:p w:rsidR="00DA4B79" w:rsidRPr="00000D00" w:rsidRDefault="00DA4B79" w:rsidP="00F20147">
                  <w:pPr>
                    <w:rPr>
                      <w:sz w:val="56"/>
                    </w:rPr>
                  </w:pPr>
                  <w:r>
                    <w:rPr>
                      <w:color w:val="FF0000"/>
                      <w:sz w:val="40"/>
                    </w:rPr>
                    <w:t>11</w:t>
                  </w:r>
                </w:p>
              </w:txbxContent>
            </v:textbox>
          </v:shape>
        </w:pict>
      </w:r>
      <w:r>
        <w:rPr>
          <w:noProof/>
        </w:rPr>
        <w:pict>
          <v:shape id="_x0000_s1402" type="#_x0000_t202" style="position:absolute;margin-left:357.3pt;margin-top:56.05pt;width:44.1pt;height:33.65pt;z-index:2517160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GeTv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" filled="f" stroked="f">
            <v:textbox style="mso-fit-shape-to-text:t">
              <w:txbxContent>
                <w:p w:rsidR="00793E52" w:rsidRPr="00000D00" w:rsidRDefault="00793E52" w:rsidP="00F20147">
                  <w:pPr>
                    <w:rPr>
                      <w:sz w:val="56"/>
                    </w:rPr>
                  </w:pPr>
                  <w:r>
                    <w:rPr>
                      <w:color w:val="FF0000"/>
                      <w:sz w:val="40"/>
                    </w:rPr>
                    <w:t>10</w:t>
                  </w:r>
                </w:p>
              </w:txbxContent>
            </v:textbox>
          </v:shape>
        </w:pict>
      </w:r>
      <w:r>
        <w:rPr>
          <w:noProof/>
        </w:rPr>
        <w:pict>
          <v:shape id="_x0000_s1401" type="#_x0000_t202" style="position:absolute;margin-left:376.9pt;margin-top:89.75pt;width:29.9pt;height:33.65pt;z-index:2517150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6uw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" filled="f" stroked="f">
            <v:textbox style="mso-fit-shape-to-text:t">
              <w:txbxContent>
                <w:p w:rsidR="00793E52" w:rsidRPr="00000D00" w:rsidRDefault="00793E52" w:rsidP="00F20147">
                  <w:pPr>
                    <w:rPr>
                      <w:sz w:val="56"/>
                    </w:rPr>
                  </w:pPr>
                  <w:r>
                    <w:rPr>
                      <w:color w:val="FF0000"/>
                      <w:sz w:val="40"/>
                    </w:rPr>
                    <w:t>9</w:t>
                  </w:r>
                </w:p>
              </w:txbxContent>
            </v:textbox>
          </v:shape>
        </w:pict>
      </w:r>
      <w:r>
        <w:rPr>
          <w:noProof/>
        </w:rPr>
        <w:pict>
          <v:shape id="_x0000_s1400" type="#_x0000_t202" style="position:absolute;margin-left:395.2pt;margin-top:119.65pt;width:29.9pt;height:33.65pt;z-index:2517140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8TB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" filled="f" stroked="f">
            <v:textbox style="mso-fit-shape-to-text:t">
              <w:txbxContent>
                <w:p w:rsidR="00793E52" w:rsidRPr="00000D00" w:rsidRDefault="00793E52" w:rsidP="00F20147">
                  <w:pPr>
                    <w:rPr>
                      <w:sz w:val="56"/>
                    </w:rPr>
                  </w:pPr>
                  <w:r>
                    <w:rPr>
                      <w:color w:val="FF0000"/>
                      <w:sz w:val="40"/>
                    </w:rPr>
                    <w:t>8</w:t>
                  </w:r>
                </w:p>
              </w:txbxContent>
            </v:textbox>
          </v:shape>
        </w:pict>
      </w:r>
      <w:r>
        <w:rPr>
          <w:noProof/>
        </w:rPr>
        <w:pict>
          <v:shape id="_x0000_s1399" type="#_x0000_t202" style="position:absolute;margin-left:103.85pt;margin-top:116.25pt;width:29.9pt;height:33.65pt;z-index:2517130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" filled="f" stroked="f">
            <v:textbox style="mso-fit-shape-to-text:t">
              <w:txbxContent>
                <w:p w:rsidR="00793E52" w:rsidRPr="00000D00" w:rsidRDefault="00793E52" w:rsidP="00F20147">
                  <w:pPr>
                    <w:rPr>
                      <w:sz w:val="56"/>
                    </w:rPr>
                  </w:pPr>
                  <w:r>
                    <w:rPr>
                      <w:color w:val="FF0000"/>
                      <w:sz w:val="40"/>
                    </w:rPr>
                    <w:t>7</w:t>
                  </w:r>
                </w:p>
              </w:txbxContent>
            </v:textbox>
          </v:shape>
        </w:pict>
      </w:r>
      <w:r>
        <w:rPr>
          <w:noProof/>
        </w:rPr>
        <w:pict>
          <v:shape id="_x0000_s1398" type="#_x0000_t202" style="position:absolute;margin-left:-26.55pt;margin-top:267pt;width:29.9pt;height:33.65pt;z-index:25171200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lEuw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" filled="f" stroked="f">
            <v:textbox style="mso-fit-shape-to-text:t">
              <w:txbxContent>
                <w:p w:rsidR="00793E52" w:rsidRPr="00000D00" w:rsidRDefault="00793E52" w:rsidP="00F20147">
                  <w:pPr>
                    <w:rPr>
                      <w:sz w:val="56"/>
                    </w:rPr>
                  </w:pPr>
                  <w:r>
                    <w:rPr>
                      <w:color w:val="FF0000"/>
                      <w:sz w:val="40"/>
                    </w:rPr>
                    <w:t>6</w:t>
                  </w:r>
                </w:p>
              </w:txbxContent>
            </v:textbox>
          </v:shape>
        </w:pict>
      </w:r>
      <w:r>
        <w:rPr>
          <w:noProof/>
        </w:rPr>
        <w:pict>
          <v:shape id="_x0000_s1397" type="#_x0000_t202" style="position:absolute;margin-left:-21.15pt;margin-top:91.1pt;width:29.9pt;height:113pt;z-index:2517109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8CvAIAAMY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" filled="f" stroked="f">
            <v:textbox style="mso-fit-shape-to-text:t">
              <w:txbxContent>
                <w:p w:rsidR="00793E52" w:rsidRPr="000647C4" w:rsidRDefault="00793E52" w:rsidP="00F20147">
                  <w:pPr>
                    <w:rPr>
                      <w:color w:val="FF0000"/>
                      <w:sz w:val="32"/>
                      <w:szCs w:val="32"/>
                    </w:rPr>
                  </w:pPr>
                  <w:r w:rsidRPr="000647C4">
                    <w:rPr>
                      <w:color w:val="FF0000"/>
                      <w:sz w:val="32"/>
                      <w:szCs w:val="32"/>
                    </w:rPr>
                    <w:t>1</w:t>
                  </w:r>
                </w:p>
                <w:p w:rsidR="00793E52" w:rsidRPr="000647C4" w:rsidRDefault="00793E52" w:rsidP="00F20147">
                  <w:pPr>
                    <w:rPr>
                      <w:color w:val="FF0000"/>
                      <w:sz w:val="32"/>
                      <w:szCs w:val="32"/>
                    </w:rPr>
                  </w:pPr>
                  <w:r w:rsidRPr="000647C4">
                    <w:rPr>
                      <w:color w:val="FF0000"/>
                      <w:sz w:val="32"/>
                      <w:szCs w:val="32"/>
                    </w:rPr>
                    <w:t>2</w:t>
                  </w:r>
                </w:p>
                <w:p w:rsidR="00793E52" w:rsidRPr="000647C4" w:rsidRDefault="00793E52" w:rsidP="00F20147">
                  <w:pPr>
                    <w:rPr>
                      <w:color w:val="FF0000"/>
                      <w:sz w:val="32"/>
                      <w:szCs w:val="32"/>
                    </w:rPr>
                  </w:pPr>
                  <w:r w:rsidRPr="000647C4">
                    <w:rPr>
                      <w:color w:val="FF0000"/>
                      <w:sz w:val="32"/>
                      <w:szCs w:val="32"/>
                    </w:rPr>
                    <w:t>3</w:t>
                  </w:r>
                </w:p>
                <w:p w:rsidR="00793E52" w:rsidRPr="000647C4" w:rsidRDefault="00793E52" w:rsidP="00F20147">
                  <w:pPr>
                    <w:rPr>
                      <w:color w:val="FF0000"/>
                      <w:sz w:val="32"/>
                      <w:szCs w:val="32"/>
                    </w:rPr>
                  </w:pPr>
                  <w:r w:rsidRPr="000647C4">
                    <w:rPr>
                      <w:color w:val="FF0000"/>
                      <w:sz w:val="32"/>
                      <w:szCs w:val="32"/>
                    </w:rPr>
                    <w:t>4</w:t>
                  </w:r>
                </w:p>
                <w:p w:rsidR="00793E52" w:rsidRPr="000647C4" w:rsidRDefault="00793E52" w:rsidP="00F20147">
                  <w:pPr>
                    <w:rPr>
                      <w:sz w:val="32"/>
                      <w:szCs w:val="32"/>
                    </w:rPr>
                  </w:pPr>
                  <w:r w:rsidRPr="000647C4">
                    <w:rPr>
                      <w:color w:val="FF0000"/>
                      <w:sz w:val="32"/>
                      <w:szCs w:val="32"/>
                    </w:rPr>
                    <w:t>5</w:t>
                  </w:r>
                </w:p>
              </w:txbxContent>
            </v:textbox>
          </v:shape>
        </w:pict>
      </w:r>
      <w:r>
        <w:rPr>
          <w:noProof/>
        </w:rPr>
        <w:pict>
          <v:shape id="Picture 9" o:spid="_x0000_i1033" type="#_x0000_t75" style="width:425.45pt;height:324.45pt;visibility:visible;mso-wrap-style:square">
            <v:imagedata r:id="rId18" o:title=""/>
          </v:shape>
        </w:pict>
      </w:r>
    </w:p>
    <w:p w:rsidR="00F20147" w:rsidRDefault="00F20147" w:rsidP="00F20147">
      <w:pPr>
        <w:spacing w:line="240" w:lineRule="auto"/>
      </w:pPr>
    </w:p>
    <w:p w:rsidR="00F20147" w:rsidRDefault="00F20147" w:rsidP="00F20147">
      <w:pPr>
        <w:spacing w:line="240" w:lineRule="auto"/>
      </w:pPr>
    </w:p>
    <w:p w:rsidR="00F20147" w:rsidRDefault="00F20147" w:rsidP="00F20147">
      <w:r>
        <w:rPr>
          <w:b/>
          <w:u w:val="single"/>
        </w:rPr>
        <w:t>Purpose:</w:t>
      </w:r>
      <w:r>
        <w:t xml:space="preserve"> To visualize the student’s attendance data for the current season to date in a pie chart.</w:t>
      </w:r>
    </w:p>
    <w:p w:rsidR="00F20147" w:rsidRDefault="00F20147" w:rsidP="00F20147"/>
    <w:p w:rsidR="00F20147" w:rsidRPr="006D3D1A" w:rsidRDefault="009D3788" w:rsidP="00F20147">
      <w:r>
        <w:rPr>
          <w:b/>
          <w:u w:val="single"/>
        </w:rPr>
        <w:t>Loading Events</w:t>
      </w:r>
      <w:r w:rsidR="00F20147">
        <w:rPr>
          <w:b/>
          <w:u w:val="single"/>
        </w:rPr>
        <w:t>:</w:t>
      </w:r>
      <w:r w:rsidR="00F20147">
        <w:rPr>
          <w:b/>
        </w:rPr>
        <w:t xml:space="preserve"> </w:t>
      </w:r>
      <w:r w:rsidR="00F20147" w:rsidRPr="006D3D1A">
        <w:t xml:space="preserve">Clicking element </w:t>
      </w:r>
      <w:r w:rsidR="00F20147">
        <w:rPr>
          <w:color w:val="FF0000"/>
        </w:rPr>
        <w:t xml:space="preserve">2 </w:t>
      </w:r>
      <w:r w:rsidR="00F20147" w:rsidRPr="006D3D1A">
        <w:t>on (</w:t>
      </w:r>
      <w:r w:rsidR="00F20147" w:rsidRPr="006D3D1A">
        <w:rPr>
          <w:color w:val="00B0F0"/>
        </w:rPr>
        <w:t>8_Student_Bar_</w:t>
      </w:r>
      <w:r w:rsidR="00F20147" w:rsidRPr="00C26A88">
        <w:rPr>
          <w:color w:val="00B0F0"/>
        </w:rPr>
        <w:t>Graph or 9_Student_Line_Graph</w:t>
      </w:r>
      <w:r w:rsidR="00F20147" w:rsidRPr="006D3D1A">
        <w:t>)</w:t>
      </w:r>
    </w:p>
    <w:p w:rsidR="00F20147" w:rsidRDefault="00F20147" w:rsidP="00F20147">
      <w:r>
        <w:rPr>
          <w:b/>
          <w:u w:val="single"/>
        </w:rPr>
        <w:t xml:space="preserve"> </w:t>
      </w:r>
      <w:r>
        <w:t xml:space="preserve"> </w:t>
      </w:r>
    </w:p>
    <w:p w:rsidR="00F20147" w:rsidRDefault="00F20147" w:rsidP="00F20147">
      <w:r>
        <w:rPr>
          <w:b/>
          <w:u w:val="single"/>
        </w:rPr>
        <w:t>Interface Elements:</w:t>
      </w:r>
      <w:r>
        <w:t xml:space="preserve"> </w:t>
      </w:r>
    </w:p>
    <w:p w:rsidR="00F20147" w:rsidRDefault="00F20147" w:rsidP="00F20147">
      <w:pPr>
        <w:spacing w:line="240" w:lineRule="auto"/>
      </w:pPr>
      <w:r>
        <w:t>1.</w:t>
      </w:r>
      <w:r w:rsidRPr="00C26A88">
        <w:t xml:space="preserve"> </w:t>
      </w:r>
      <w:r>
        <w:t>Loads a bar graph visualization of the student’s attendance data (</w:t>
      </w:r>
      <w:r w:rsidRPr="00120F60">
        <w:rPr>
          <w:color w:val="00B0F0"/>
        </w:rPr>
        <w:t>9_Student_Line_Graph</w:t>
      </w:r>
      <w:r>
        <w:t>)</w:t>
      </w:r>
    </w:p>
    <w:p w:rsidR="00F20147" w:rsidRDefault="00F20147" w:rsidP="00F20147">
      <w:pPr>
        <w:spacing w:line="240" w:lineRule="auto"/>
      </w:pPr>
      <w:r>
        <w:t>2. Clicking this tab does nothing on this screen, as the current view is already “pie chart.”</w:t>
      </w:r>
    </w:p>
    <w:p w:rsidR="00F20147" w:rsidRDefault="00F20147" w:rsidP="00F20147">
      <w:pPr>
        <w:spacing w:line="240" w:lineRule="auto"/>
      </w:pPr>
      <w:r>
        <w:t>3. Loads a line graph visualization of the student’s attendance data (</w:t>
      </w:r>
      <w:r w:rsidRPr="00120F60">
        <w:rPr>
          <w:color w:val="00B0F0"/>
        </w:rPr>
        <w:t>9_Student_Line_Graph</w:t>
      </w:r>
      <w:r>
        <w:t>)</w:t>
      </w:r>
    </w:p>
    <w:p w:rsidR="00F20147" w:rsidRPr="009A2B5C" w:rsidRDefault="00F20147" w:rsidP="00F20147">
      <w:pPr>
        <w:spacing w:line="240" w:lineRule="auto"/>
        <w:rPr>
          <w:color w:val="00B0F0"/>
        </w:rPr>
      </w:pPr>
      <w:r>
        <w:t>4. Loads a list of all absences for this student (</w:t>
      </w:r>
      <w:r w:rsidRPr="009A2B5C">
        <w:rPr>
          <w:color w:val="00B0F0"/>
        </w:rPr>
        <w:t>28_Student_View_Attendance_List</w:t>
      </w:r>
      <w:r>
        <w:t>)</w:t>
      </w:r>
    </w:p>
    <w:p w:rsidR="00F20147" w:rsidRPr="009A2B5C" w:rsidRDefault="00F20147" w:rsidP="00F20147">
      <w:pPr>
        <w:spacing w:line="240" w:lineRule="auto"/>
        <w:rPr>
          <w:color w:val="00B0F0"/>
        </w:rPr>
      </w:pPr>
      <w:r>
        <w:t>5. Loads a list of all absence forms this student has submitted (</w:t>
      </w:r>
      <w:r w:rsidRPr="009A2B5C">
        <w:rPr>
          <w:color w:val="00B0F0"/>
        </w:rPr>
        <w:t>29_Student_Absence_Form_List</w:t>
      </w:r>
      <w:r>
        <w:t>)</w:t>
      </w:r>
    </w:p>
    <w:p w:rsidR="00F20147" w:rsidRDefault="00F20147" w:rsidP="00F20147">
      <w:pPr>
        <w:spacing w:line="240" w:lineRule="auto"/>
      </w:pPr>
      <w:r>
        <w:t>6. Returns to (</w:t>
      </w:r>
      <w:r w:rsidRPr="000647C4">
        <w:rPr>
          <w:color w:val="00B0F0"/>
        </w:rPr>
        <w:t>7_Student_Page</w:t>
      </w:r>
      <w:r>
        <w:t>)</w:t>
      </w:r>
    </w:p>
    <w:p w:rsidR="00F20147" w:rsidRDefault="00F20147" w:rsidP="00F20147">
      <w:pPr>
        <w:spacing w:line="240" w:lineRule="auto"/>
      </w:pPr>
      <w:r>
        <w:t>7.</w:t>
      </w:r>
      <w:r w:rsidRPr="006D3D1A">
        <w:t xml:space="preserve"> </w:t>
      </w:r>
      <w:r>
        <w:t xml:space="preserve">The bar graph visualization of the student’s attendance record based on inputs </w:t>
      </w:r>
      <w:r w:rsidRPr="00120F60">
        <w:rPr>
          <w:color w:val="FF0000"/>
        </w:rPr>
        <w:t>7</w:t>
      </w:r>
      <w:r>
        <w:t xml:space="preserve"> and </w:t>
      </w:r>
      <w:r w:rsidRPr="00120F60">
        <w:rPr>
          <w:color w:val="FF0000"/>
        </w:rPr>
        <w:t>8</w:t>
      </w:r>
      <w:r>
        <w:t>.</w:t>
      </w:r>
    </w:p>
    <w:p w:rsidR="00F20147" w:rsidRDefault="00F20147" w:rsidP="00F20147">
      <w:pPr>
        <w:spacing w:line="240" w:lineRule="auto"/>
      </w:pPr>
      <w:r>
        <w:t>8. Shows data within a selected date range.</w:t>
      </w:r>
    </w:p>
    <w:p w:rsidR="00F20147" w:rsidRDefault="00F20147" w:rsidP="00F20147">
      <w:pPr>
        <w:spacing w:line="240" w:lineRule="auto"/>
      </w:pPr>
      <w:r>
        <w:t>9. Sorts the data by various parameters.</w:t>
      </w:r>
    </w:p>
    <w:p w:rsidR="00651385" w:rsidRDefault="00F20147">
      <w:pPr>
        <w:spacing w:line="240" w:lineRule="auto"/>
      </w:pPr>
      <w:r>
        <w:t>10. Sends user to a specialized help screen (</w:t>
      </w:r>
      <w:r w:rsidRPr="00A4272B">
        <w:rPr>
          <w:color w:val="0070C0"/>
        </w:rPr>
        <w:t>27_Help</w:t>
      </w:r>
      <w:r>
        <w:t>) indicating how the user may view their attendance record and any submitted forms.</w:t>
      </w:r>
    </w:p>
    <w:p w:rsidR="00DA4B79" w:rsidRPr="00DA4B79" w:rsidRDefault="00DA4B79" w:rsidP="00DA4B79">
      <w:pPr>
        <w:rPr>
          <w:rFonts w:eastAsia="Times New Roman"/>
          <w:color w:val="4BACC6"/>
        </w:rPr>
      </w:pPr>
      <w:proofErr w:type="gramStart"/>
      <w:r>
        <w:t xml:space="preserve">11. </w:t>
      </w:r>
      <w:r w:rsidRPr="005D5523">
        <w:rPr>
          <w:rFonts w:eastAsia="Times New Roman"/>
        </w:rPr>
        <w:t>Page Trail.</w:t>
      </w:r>
      <w:proofErr w:type="gramEnd"/>
      <w:r w:rsidRPr="005D5523">
        <w:rPr>
          <w:rFonts w:eastAsia="Times New Roman"/>
        </w:rPr>
        <w:t xml:space="preserve"> This allows the user to go </w:t>
      </w:r>
      <w:r>
        <w:rPr>
          <w:rFonts w:eastAsia="Times New Roman"/>
        </w:rPr>
        <w:t>back to the student page (</w:t>
      </w:r>
      <w:r>
        <w:rPr>
          <w:rFonts w:eastAsia="Times New Roman"/>
          <w:color w:val="4BACC6"/>
        </w:rPr>
        <w:t>7_Student</w:t>
      </w:r>
      <w:r w:rsidRPr="005D5523">
        <w:rPr>
          <w:rFonts w:eastAsia="Times New Roman"/>
          <w:color w:val="4BACC6"/>
        </w:rPr>
        <w:t>_Page</w:t>
      </w:r>
      <w:r>
        <w:t>)</w:t>
      </w:r>
      <w:r>
        <w:rPr>
          <w:rFonts w:eastAsia="Times New Roman"/>
        </w:rPr>
        <w:t>. Logout takes the user back to the home page (</w:t>
      </w:r>
      <w:r w:rsidRPr="005D5523">
        <w:rPr>
          <w:rFonts w:eastAsia="Times New Roman"/>
          <w:color w:val="4BACC6"/>
        </w:rPr>
        <w:t>4_Main_Page</w:t>
      </w:r>
      <w:r>
        <w:t>).</w:t>
      </w:r>
      <w:r>
        <w:rPr>
          <w:rFonts w:eastAsia="Times New Roman"/>
        </w:rPr>
        <w:t xml:space="preserve"> </w:t>
      </w:r>
    </w:p>
    <w:p w:rsidR="00A73B1A" w:rsidRPr="00DA4B79" w:rsidRDefault="00A73B1A" w:rsidP="00A73B1A">
      <w:pPr>
        <w:rPr>
          <w:rFonts w:eastAsia="Times New Roman"/>
          <w:color w:val="4BACC6"/>
        </w:rPr>
      </w:pPr>
      <w:r>
        <w:rPr>
          <w:rFonts w:eastAsia="Times New Roman"/>
        </w:rPr>
        <w:t xml:space="preserve">12. Allows the user to select the date. </w:t>
      </w:r>
      <w:proofErr w:type="gramStart"/>
      <w:r>
        <w:rPr>
          <w:rFonts w:eastAsia="Times New Roman"/>
        </w:rPr>
        <w:t>Loads as today by default.</w:t>
      </w:r>
      <w:proofErr w:type="gramEnd"/>
    </w:p>
    <w:p w:rsidR="00A77B3E" w:rsidRDefault="00A77B3E">
      <w:pPr>
        <w:spacing w:line="240" w:lineRule="auto"/>
      </w:pP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11_Student_Edit_Info</w:t>
      </w:r>
    </w:p>
    <w:p w:rsidR="00F20147" w:rsidRDefault="00F20147" w:rsidP="00F20147">
      <w:pPr>
        <w:spacing w:line="240" w:lineRule="auto"/>
      </w:pPr>
      <w:r>
        <w:t>Sketch: Todd Wegter</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DA4B79" w:rsidP="00F20147">
      <w:pPr>
        <w:spacing w:line="240" w:lineRule="auto"/>
      </w:pPr>
      <w:r>
        <w:rPr>
          <w:noProof/>
        </w:rPr>
        <w:pict>
          <v:shape id="_x0000_s1484" type="#_x0000_t202" style="position:absolute;margin-left:125pt;margin-top:42.6pt;width:29.9pt;height:29.2pt;z-index:251733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" filled="f" stroked="f">
            <v:textbox>
              <w:txbxContent>
                <w:p w:rsidR="00DA4B79" w:rsidRPr="00B35DB1" w:rsidRDefault="00DA4B79" w:rsidP="00F20147">
                  <w:pPr>
                    <w:rPr>
                      <w:color w:val="FF0000"/>
                      <w:sz w:val="40"/>
                      <w:szCs w:val="40"/>
                    </w:rPr>
                  </w:pPr>
                  <w:r>
                    <w:rPr>
                      <w:color w:val="FF0000"/>
                      <w:sz w:val="40"/>
                      <w:szCs w:val="40"/>
                    </w:rPr>
                    <w:t>7</w:t>
                  </w:r>
                </w:p>
                <w:p w:rsidR="00DA4B79" w:rsidRPr="009A2B5C" w:rsidRDefault="00DA4B79" w:rsidP="00F20147"/>
              </w:txbxContent>
            </v:textbox>
          </v:shape>
        </w:pict>
      </w:r>
      <w:r w:rsidR="00A73B1A">
        <w:rPr>
          <w:noProof/>
        </w:rPr>
        <w:pict>
          <v:shape id="_x0000_s1408" type="#_x0000_t202" style="position:absolute;margin-left:95.1pt;margin-top:81.15pt;width:29.9pt;height:29.2pt;z-index:251718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" filled="f" stroked="f">
            <v:textbox>
              <w:txbxContent>
                <w:p w:rsidR="00793E52" w:rsidRPr="00B35DB1" w:rsidRDefault="00793E52" w:rsidP="00F20147">
                  <w:pPr>
                    <w:rPr>
                      <w:color w:val="FF0000"/>
                      <w:sz w:val="40"/>
                      <w:szCs w:val="40"/>
                    </w:rPr>
                  </w:pPr>
                  <w:r w:rsidRPr="00B35DB1">
                    <w:rPr>
                      <w:color w:val="FF0000"/>
                      <w:sz w:val="40"/>
                      <w:szCs w:val="40"/>
                    </w:rPr>
                    <w:t>1</w:t>
                  </w:r>
                </w:p>
                <w:p w:rsidR="00793E52" w:rsidRPr="009A2B5C" w:rsidRDefault="00793E52" w:rsidP="00F20147"/>
              </w:txbxContent>
            </v:textbox>
          </v:shape>
        </w:pict>
      </w:r>
      <w:r w:rsidR="00A73B1A">
        <w:rPr>
          <w:noProof/>
        </w:rPr>
        <w:pict>
          <v:shape id="_x0000_s1407" type="#_x0000_t202" style="position:absolute;margin-left:425.6pt;margin-top:191.65pt;width:46.85pt;height:33.65pt;z-index:2517222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njkuwIAAMU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" filled="f" stroked="f">
            <v:textbox style="mso-fit-shape-to-text:t">
              <w:txbxContent>
                <w:p w:rsidR="00793E52" w:rsidRPr="009A2B5C" w:rsidRDefault="00793E52" w:rsidP="00F20147">
                  <w:pPr>
                    <w:rPr>
                      <w:sz w:val="30"/>
                      <w:szCs w:val="30"/>
                    </w:rPr>
                  </w:pPr>
                  <w:r>
                    <w:rPr>
                      <w:color w:val="FF0000"/>
                      <w:sz w:val="30"/>
                      <w:szCs w:val="30"/>
                    </w:rPr>
                    <w:t>6</w:t>
                  </w:r>
                </w:p>
              </w:txbxContent>
            </v:textbox>
          </v:shape>
        </w:pict>
      </w:r>
      <w:r w:rsidR="00A73B1A">
        <w:rPr>
          <w:noProof/>
        </w:rPr>
        <w:pict>
          <v:shape id="_x0000_s1406" type="#_x0000_t202" style="position:absolute;margin-left:422.2pt;margin-top:110.1pt;width:46.85pt;height:33.65pt;z-index:2517212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" filled="f" stroked="f">
            <v:textbox style="mso-fit-shape-to-text:t">
              <w:txbxContent>
                <w:p w:rsidR="00793E52" w:rsidRPr="009A2B5C" w:rsidRDefault="00793E52" w:rsidP="00F20147">
                  <w:pPr>
                    <w:rPr>
                      <w:sz w:val="30"/>
                      <w:szCs w:val="30"/>
                    </w:rPr>
                  </w:pPr>
                  <w:r>
                    <w:rPr>
                      <w:color w:val="FF0000"/>
                      <w:sz w:val="30"/>
                      <w:szCs w:val="30"/>
                    </w:rPr>
                    <w:t>5</w:t>
                  </w:r>
                </w:p>
              </w:txbxContent>
            </v:textbox>
          </v:shape>
        </w:pict>
      </w:r>
      <w:r w:rsidR="00A73B1A">
        <w:rPr>
          <w:noProof/>
        </w:rPr>
        <w:pict>
          <v:shape id="_x0000_s1405" type="#_x0000_t202" style="position:absolute;margin-left:422.5pt;margin-top:35.65pt;width:46.85pt;height:33.65pt;z-index:2517201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" filled="f" stroked="f">
            <v:textbox style="mso-fit-shape-to-text:t">
              <w:txbxContent>
                <w:p w:rsidR="00793E52" w:rsidRPr="00B35DB1" w:rsidRDefault="00793E52" w:rsidP="00F20147">
                  <w:pPr>
                    <w:rPr>
                      <w:color w:val="FF0000"/>
                      <w:sz w:val="30"/>
                      <w:szCs w:val="30"/>
                    </w:rPr>
                  </w:pPr>
                  <w:r>
                    <w:rPr>
                      <w:color w:val="FF0000"/>
                      <w:sz w:val="30"/>
                      <w:szCs w:val="30"/>
                    </w:rPr>
                    <w:t>4</w:t>
                  </w:r>
                </w:p>
              </w:txbxContent>
            </v:textbox>
          </v:shape>
        </w:pict>
      </w:r>
      <w:r w:rsidR="00A73B1A">
        <w:rPr>
          <w:noProof/>
        </w:rPr>
        <w:pict>
          <v:shape id="_x0000_s1404" type="#_x0000_t202" style="position:absolute;margin-left:292.45pt;margin-top:44.75pt;width:29.9pt;height:33.65pt;z-index:25171712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" filled="f" stroked="f">
            <v:textbox style="mso-fit-shape-to-text:t">
              <w:txbxContent>
                <w:p w:rsidR="00793E52" w:rsidRPr="009A2B5C" w:rsidRDefault="00793E52" w:rsidP="00F20147">
                  <w:pPr>
                    <w:rPr>
                      <w:sz w:val="30"/>
                      <w:szCs w:val="30"/>
                    </w:rPr>
                  </w:pPr>
                  <w:r>
                    <w:rPr>
                      <w:color w:val="FF0000"/>
                      <w:sz w:val="30"/>
                      <w:szCs w:val="30"/>
                    </w:rPr>
                    <w:t>3</w:t>
                  </w:r>
                </w:p>
              </w:txbxContent>
            </v:textbox>
          </v:shape>
        </w:pict>
      </w:r>
      <w:r w:rsidR="00A73B1A">
        <w:rPr>
          <w:noProof/>
        </w:rPr>
        <w:pict>
          <v:shape id="_x0000_s1403" type="#_x0000_t202" style="position:absolute;margin-left:230.4pt;margin-top:174.8pt;width:29.9pt;height:33.65pt;z-index:2517191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" filled="f" stroked="f">
            <v:textbox style="mso-fit-shape-to-text:t">
              <w:txbxContent>
                <w:p w:rsidR="00793E52" w:rsidRPr="00B35DB1" w:rsidRDefault="00793E52" w:rsidP="00F20147">
                  <w:pPr>
                    <w:rPr>
                      <w:color w:val="FF0000"/>
                      <w:sz w:val="30"/>
                      <w:szCs w:val="30"/>
                    </w:rPr>
                  </w:pPr>
                  <w:r w:rsidRPr="00B35DB1">
                    <w:rPr>
                      <w:color w:val="FF0000"/>
                      <w:sz w:val="30"/>
                      <w:szCs w:val="30"/>
                    </w:rPr>
                    <w:t>2</w:t>
                  </w:r>
                </w:p>
              </w:txbxContent>
            </v:textbox>
          </v:shape>
        </w:pict>
      </w:r>
      <w:r w:rsidR="00A73B1A">
        <w:rPr>
          <w:noProof/>
        </w:rPr>
        <w:pict>
          <v:shape id="Picture 10" o:spid="_x0000_i1034" type="#_x0000_t75" style="width:461.9pt;height:242.2pt;visibility:visible;mso-wrap-style:square">
            <v:imagedata r:id="rId19" o:title=""/>
          </v:shape>
        </w:pict>
      </w:r>
    </w:p>
    <w:p w:rsidR="00F20147" w:rsidRDefault="00F20147" w:rsidP="00F20147">
      <w:pPr>
        <w:spacing w:line="240" w:lineRule="auto"/>
      </w:pPr>
    </w:p>
    <w:p w:rsidR="00F20147" w:rsidRDefault="00F20147" w:rsidP="00F20147">
      <w:pPr>
        <w:spacing w:line="240" w:lineRule="auto"/>
      </w:pPr>
    </w:p>
    <w:p w:rsidR="00F20147" w:rsidRDefault="00F20147" w:rsidP="00F20147">
      <w:r>
        <w:rPr>
          <w:b/>
          <w:u w:val="single"/>
        </w:rPr>
        <w:t>Purpose:</w:t>
      </w:r>
      <w:r>
        <w:t xml:space="preserve"> Allows a student to edit their system information. Fields will be prepopulated with the student’s current information. Note that the </w:t>
      </w:r>
      <w:proofErr w:type="spellStart"/>
      <w:r w:rsidR="009B18F0">
        <w:t>NetID</w:t>
      </w:r>
      <w:proofErr w:type="spellEnd"/>
      <w:r>
        <w:t xml:space="preserve"> is not an editable field.</w:t>
      </w:r>
    </w:p>
    <w:p w:rsidR="00F20147" w:rsidRDefault="00F20147" w:rsidP="00F20147"/>
    <w:p w:rsidR="00F20147" w:rsidRPr="00B35DB1" w:rsidRDefault="009D3788" w:rsidP="00F20147">
      <w:r>
        <w:rPr>
          <w:b/>
          <w:u w:val="single"/>
        </w:rPr>
        <w:t>Loading Events</w:t>
      </w:r>
      <w:r w:rsidR="00F20147">
        <w:rPr>
          <w:b/>
          <w:u w:val="single"/>
        </w:rPr>
        <w:t>:</w:t>
      </w:r>
      <w:r w:rsidR="00F20147">
        <w:rPr>
          <w:b/>
        </w:rPr>
        <w:t xml:space="preserve"> </w:t>
      </w:r>
      <w:r w:rsidR="00F20147" w:rsidRPr="00B35DB1">
        <w:t>C</w:t>
      </w:r>
      <w:r w:rsidR="00F20147">
        <w:t>licking element</w:t>
      </w:r>
      <w:r w:rsidR="00F20147" w:rsidRPr="00B35DB1">
        <w:t xml:space="preserve"> </w:t>
      </w:r>
      <w:r w:rsidR="00F20147" w:rsidRPr="00B35DB1">
        <w:rPr>
          <w:color w:val="FF0000"/>
        </w:rPr>
        <w:t>3</w:t>
      </w:r>
      <w:r w:rsidR="00F20147" w:rsidRPr="00B35DB1">
        <w:t xml:space="preserve"> on screen (</w:t>
      </w:r>
      <w:r w:rsidR="00F20147" w:rsidRPr="00B35DB1">
        <w:rPr>
          <w:color w:val="00B0F0"/>
        </w:rPr>
        <w:t>7_Student_Page</w:t>
      </w:r>
      <w:r w:rsidR="00F20147" w:rsidRPr="00B35DB1">
        <w:t>)</w:t>
      </w:r>
    </w:p>
    <w:p w:rsidR="00F20147" w:rsidRDefault="00F20147" w:rsidP="00F20147">
      <w:r>
        <w:rPr>
          <w:b/>
          <w:u w:val="single"/>
        </w:rPr>
        <w:t xml:space="preserve"> </w:t>
      </w:r>
    </w:p>
    <w:p w:rsidR="00F20147" w:rsidRDefault="00F20147" w:rsidP="00F20147">
      <w:r>
        <w:rPr>
          <w:b/>
          <w:u w:val="single"/>
        </w:rPr>
        <w:t>Interface Elements:</w:t>
      </w:r>
      <w:r>
        <w:t xml:space="preserve"> </w:t>
      </w:r>
    </w:p>
    <w:p w:rsidR="00F20147" w:rsidRDefault="00F20147" w:rsidP="00F20147">
      <w:pPr>
        <w:spacing w:line="240" w:lineRule="auto"/>
      </w:pPr>
      <w:r>
        <w:t>1. The fields that the student may edit.</w:t>
      </w:r>
    </w:p>
    <w:p w:rsidR="00F20147" w:rsidRDefault="00F20147" w:rsidP="00F20147">
      <w:pPr>
        <w:spacing w:line="240" w:lineRule="auto"/>
      </w:pPr>
      <w:r>
        <w:t>2. Writes the information currently entered to the database.</w:t>
      </w:r>
    </w:p>
    <w:p w:rsidR="00F20147" w:rsidRDefault="00F20147" w:rsidP="00F20147">
      <w:pPr>
        <w:spacing w:line="240" w:lineRule="auto"/>
      </w:pPr>
      <w:r>
        <w:t>3. Sends user to a specialized help screen (</w:t>
      </w:r>
      <w:r w:rsidRPr="00A4272B">
        <w:rPr>
          <w:color w:val="0070C0"/>
        </w:rPr>
        <w:t>27_Help</w:t>
      </w:r>
      <w:r>
        <w:t>) indicating how the user may edit his or her information.</w:t>
      </w:r>
    </w:p>
    <w:p w:rsidR="00F20147" w:rsidRDefault="00F20147" w:rsidP="00F20147">
      <w:pPr>
        <w:spacing w:line="240" w:lineRule="auto"/>
      </w:pPr>
      <w:r>
        <w:t>4. Alerts the user that the entered password does not comply with system security standards.</w:t>
      </w:r>
    </w:p>
    <w:p w:rsidR="00F20147" w:rsidRDefault="00F20147" w:rsidP="00F20147">
      <w:pPr>
        <w:spacing w:line="240" w:lineRule="auto"/>
      </w:pPr>
      <w:r>
        <w:t>5. Alerts the user that the entered passwords do not match.</w:t>
      </w:r>
    </w:p>
    <w:p w:rsidR="00F20147" w:rsidRDefault="00F20147" w:rsidP="00F20147">
      <w:pPr>
        <w:spacing w:line="240" w:lineRule="auto"/>
      </w:pPr>
      <w:r>
        <w:t xml:space="preserve">6. Alerts the user that a field has been left blank. </w:t>
      </w:r>
    </w:p>
    <w:p w:rsidR="00DA4B79" w:rsidRPr="00DA4B79" w:rsidRDefault="00DA4B79" w:rsidP="00DA4B79">
      <w:pPr>
        <w:rPr>
          <w:rFonts w:eastAsia="Times New Roman"/>
          <w:color w:val="4BACC6"/>
        </w:rPr>
      </w:pPr>
      <w:proofErr w:type="gramStart"/>
      <w:r>
        <w:t>7</w:t>
      </w:r>
      <w:r>
        <w:t xml:space="preserve">. </w:t>
      </w:r>
      <w:r w:rsidRPr="005D5523">
        <w:rPr>
          <w:rFonts w:eastAsia="Times New Roman"/>
        </w:rPr>
        <w:t>Page Trail.</w:t>
      </w:r>
      <w:proofErr w:type="gramEnd"/>
      <w:r w:rsidRPr="005D5523">
        <w:rPr>
          <w:rFonts w:eastAsia="Times New Roman"/>
        </w:rPr>
        <w:t xml:space="preserve"> This allows the user to go </w:t>
      </w:r>
      <w:r>
        <w:rPr>
          <w:rFonts w:eastAsia="Times New Roman"/>
        </w:rPr>
        <w:t>back to the student page (</w:t>
      </w:r>
      <w:r>
        <w:rPr>
          <w:rFonts w:eastAsia="Times New Roman"/>
          <w:color w:val="4BACC6"/>
        </w:rPr>
        <w:t>7_Student</w:t>
      </w:r>
      <w:r w:rsidRPr="005D5523">
        <w:rPr>
          <w:rFonts w:eastAsia="Times New Roman"/>
          <w:color w:val="4BACC6"/>
        </w:rPr>
        <w:t>_Page</w:t>
      </w:r>
      <w:r>
        <w:t>)</w:t>
      </w:r>
      <w:r>
        <w:rPr>
          <w:rFonts w:eastAsia="Times New Roman"/>
        </w:rPr>
        <w:t>. Logout takes the user back to the home page (</w:t>
      </w:r>
      <w:r w:rsidRPr="005D5523">
        <w:rPr>
          <w:rFonts w:eastAsia="Times New Roman"/>
          <w:color w:val="4BACC6"/>
        </w:rPr>
        <w:t>4_Main_Page</w:t>
      </w:r>
      <w:r>
        <w:t>).</w:t>
      </w:r>
      <w:r>
        <w:rPr>
          <w:rFonts w:eastAsia="Times New Roman"/>
        </w:rPr>
        <w:t xml:space="preserve"> </w:t>
      </w:r>
    </w:p>
    <w:p w:rsidR="00A77B3E" w:rsidRDefault="00A77B3E">
      <w:pPr>
        <w:spacing w:line="240" w:lineRule="auto"/>
      </w:pPr>
    </w:p>
    <w:p w:rsidR="00A77B3E" w:rsidRDefault="00A77B3E">
      <w:pPr>
        <w:spacing w:line="240" w:lineRule="auto"/>
      </w:pPr>
    </w:p>
    <w:p w:rsidR="00A77B3E" w:rsidRDefault="00A77B3E">
      <w:pPr>
        <w:spacing w:line="240" w:lineRule="auto"/>
      </w:pPr>
      <w:bookmarkStart w:id="0" w:name="_GoBack"/>
      <w:bookmarkEnd w:id="0"/>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12_Student_Absence_Approval_Form</w:t>
      </w:r>
    </w:p>
    <w:p w:rsidR="00A77B3E" w:rsidRDefault="00126CB8">
      <w:pPr>
        <w:spacing w:line="240" w:lineRule="auto"/>
      </w:pPr>
      <w:r>
        <w:t xml:space="preserve">Sketch: Todd </w:t>
      </w:r>
      <w:proofErr w:type="spellStart"/>
      <w:r>
        <w:t>Wegter</w:t>
      </w:r>
      <w:proofErr w:type="spellEnd"/>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r w:rsidR="006F624A">
        <w:t xml:space="preserve"> Brandon Maxwell</w:t>
      </w:r>
    </w:p>
    <w:p w:rsidR="00A77B3E" w:rsidRDefault="00A77B3E">
      <w:pPr>
        <w:spacing w:line="240" w:lineRule="auto"/>
      </w:pPr>
    </w:p>
    <w:p w:rsidR="006F624A" w:rsidRPr="006F624A" w:rsidRDefault="00A73B1A">
      <w:pPr>
        <w:spacing w:line="240" w:lineRule="auto"/>
      </w:pPr>
      <w:r>
        <w:pict>
          <v:shape id="_x0000_i1035" type="#_x0000_t75" style="width:540.45pt;height:292.7pt">
            <v:imagedata r:id="rId20" o:title=""/>
          </v:shape>
        </w:pict>
      </w:r>
      <w:r w:rsidR="006F624A" w:rsidRPr="009D3788">
        <w:rPr>
          <w:b/>
          <w:u w:val="single"/>
        </w:rPr>
        <w:t>Purpose:</w:t>
      </w:r>
      <w:r w:rsidR="006F624A">
        <w:rPr>
          <w:b/>
        </w:rPr>
        <w:t xml:space="preserve"> </w:t>
      </w:r>
      <w:r w:rsidR="006F624A">
        <w:t>This screen allows the student to request permission to repeatedly miss or arrive late at rehearsal</w:t>
      </w:r>
      <w:r w:rsidR="00D55093">
        <w:t xml:space="preserve"> or at the performance</w:t>
      </w:r>
      <w:r w:rsidR="006F624A">
        <w:t xml:space="preserve">. </w:t>
      </w:r>
    </w:p>
    <w:p w:rsidR="00A77B3E" w:rsidRDefault="00A77B3E">
      <w:pPr>
        <w:spacing w:line="240" w:lineRule="auto"/>
      </w:pPr>
    </w:p>
    <w:p w:rsidR="006F624A" w:rsidRPr="006F624A" w:rsidRDefault="009D3788">
      <w:pPr>
        <w:spacing w:line="240" w:lineRule="auto"/>
      </w:pPr>
      <w:r>
        <w:rPr>
          <w:b/>
          <w:u w:val="single"/>
        </w:rPr>
        <w:t>Loading Events</w:t>
      </w:r>
      <w:r w:rsidR="006F624A" w:rsidRPr="009D3788">
        <w:rPr>
          <w:b/>
          <w:u w:val="single"/>
        </w:rPr>
        <w:t>:</w:t>
      </w:r>
      <w:r w:rsidR="006F624A">
        <w:rPr>
          <w:b/>
        </w:rPr>
        <w:t xml:space="preserve"> </w:t>
      </w:r>
      <w:r w:rsidR="006F624A">
        <w:t>This window opens wh</w:t>
      </w:r>
      <w:r w:rsidR="006459E2">
        <w:t xml:space="preserve">en the student </w:t>
      </w:r>
      <w:r w:rsidR="00E461D1">
        <w:t>checks either the rehearsal or performance checkbox and then clicks the next</w:t>
      </w:r>
      <w:r w:rsidR="009B18F0">
        <w:t xml:space="preserve"> button on the </w:t>
      </w:r>
      <w:r w:rsidR="00E461D1" w:rsidRPr="00272F0E">
        <w:rPr>
          <w:color w:val="4BACC6"/>
        </w:rPr>
        <w:t>14_Student_Absence_Approval_Form_Type</w:t>
      </w:r>
      <w:r w:rsidR="006F624A" w:rsidRPr="006F624A">
        <w:t>.</w:t>
      </w:r>
    </w:p>
    <w:p w:rsidR="00A77B3E" w:rsidRDefault="00A77B3E">
      <w:pPr>
        <w:spacing w:line="240" w:lineRule="auto"/>
      </w:pPr>
    </w:p>
    <w:p w:rsidR="009D3788" w:rsidRDefault="009D3788" w:rsidP="009D3788">
      <w:r>
        <w:rPr>
          <w:b/>
          <w:u w:val="single"/>
        </w:rPr>
        <w:t>Interface Elements:</w:t>
      </w:r>
    </w:p>
    <w:p w:rsidR="006F624A" w:rsidRDefault="006F624A" w:rsidP="006F624A">
      <w:pPr>
        <w:numPr>
          <w:ilvl w:val="0"/>
          <w:numId w:val="11"/>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D55093" w:rsidP="00D55093">
      <w:pPr>
        <w:numPr>
          <w:ilvl w:val="0"/>
          <w:numId w:val="11"/>
        </w:numPr>
        <w:spacing w:line="240" w:lineRule="auto"/>
      </w:pPr>
      <w:r>
        <w:t>Calendar: The student can select the date that he/she needs to miss by clicking on the day. To change months the student can click the arrows next to “Feb 2008.”</w:t>
      </w:r>
    </w:p>
    <w:p w:rsidR="00A77B3E" w:rsidRDefault="00D55093" w:rsidP="00D55093">
      <w:pPr>
        <w:numPr>
          <w:ilvl w:val="0"/>
          <w:numId w:val="11"/>
        </w:numPr>
        <w:spacing w:line="240" w:lineRule="auto"/>
      </w:pPr>
      <w:r>
        <w:t>This drop down box allows the student to tell if their absence is reoccurring.</w:t>
      </w:r>
    </w:p>
    <w:p w:rsidR="00A77B3E" w:rsidRDefault="00D55093" w:rsidP="00D55093">
      <w:pPr>
        <w:numPr>
          <w:ilvl w:val="0"/>
          <w:numId w:val="11"/>
        </w:numPr>
        <w:spacing w:line="240" w:lineRule="auto"/>
      </w:pPr>
      <w:r>
        <w:t>If the student marks that their absence is reoccurring they can also select how often they will need to miss class, such as weekly or monthly.</w:t>
      </w:r>
    </w:p>
    <w:p w:rsidR="00A77B3E" w:rsidRDefault="00D55093" w:rsidP="00D55093">
      <w:pPr>
        <w:numPr>
          <w:ilvl w:val="0"/>
          <w:numId w:val="11"/>
        </w:numPr>
        <w:spacing w:line="240" w:lineRule="auto"/>
      </w:pPr>
      <w:r>
        <w:t>In this text box the student can give the reason why they need to miss rehearsal or the performance.</w:t>
      </w:r>
    </w:p>
    <w:p w:rsidR="00A77B3E" w:rsidRDefault="00D55093" w:rsidP="00D55093">
      <w:pPr>
        <w:numPr>
          <w:ilvl w:val="0"/>
          <w:numId w:val="11"/>
        </w:numPr>
        <w:spacing w:line="240" w:lineRule="auto"/>
      </w:pPr>
      <w:r>
        <w:t>This text box is provided for any kind of extra information the director would need about the request.</w:t>
      </w:r>
    </w:p>
    <w:p w:rsidR="00A77B3E" w:rsidRDefault="00D55093" w:rsidP="00D55093">
      <w:pPr>
        <w:numPr>
          <w:ilvl w:val="0"/>
          <w:numId w:val="11"/>
        </w:numPr>
        <w:spacing w:line="240" w:lineRule="auto"/>
      </w:pPr>
      <w:r>
        <w:t>This box is provided for if the student needs to upload some kind of documentation to prove that their reason is valid.</w:t>
      </w:r>
    </w:p>
    <w:p w:rsidR="00A77B3E" w:rsidRDefault="00D55093" w:rsidP="00D55093">
      <w:pPr>
        <w:numPr>
          <w:ilvl w:val="0"/>
          <w:numId w:val="11"/>
        </w:numPr>
        <w:spacing w:line="240" w:lineRule="auto"/>
      </w:pPr>
      <w:r>
        <w:t xml:space="preserve">A back button which will take the user to back to the </w:t>
      </w:r>
      <w:r w:rsidR="00E461D1" w:rsidRPr="00E461D1">
        <w:rPr>
          <w:color w:val="4BACC6"/>
        </w:rPr>
        <w:t>14_Student_Absence_Approval_Form_Type</w:t>
      </w:r>
      <w:r w:rsidR="00EE25F9">
        <w:rPr>
          <w:color w:val="4BACC6"/>
        </w:rPr>
        <w:t xml:space="preserve"> </w:t>
      </w:r>
      <w:r w:rsidR="00EE25F9">
        <w:rPr>
          <w:color w:val="auto"/>
        </w:rPr>
        <w:t>page</w:t>
      </w:r>
      <w:r>
        <w:rPr>
          <w:color w:val="auto"/>
        </w:rPr>
        <w:t>.</w:t>
      </w:r>
    </w:p>
    <w:p w:rsidR="00A77B3E" w:rsidRDefault="00D55093" w:rsidP="00D55093">
      <w:pPr>
        <w:numPr>
          <w:ilvl w:val="0"/>
          <w:numId w:val="11"/>
        </w:numPr>
        <w:spacing w:line="240" w:lineRule="auto"/>
      </w:pPr>
      <w:r>
        <w:t xml:space="preserve">A submit button, which will send the current request to the director. After the request has been sent the user will be taken back to the </w:t>
      </w:r>
      <w:r w:rsidR="00E461D1" w:rsidRPr="00E461D1">
        <w:rPr>
          <w:color w:val="4BACC6"/>
        </w:rPr>
        <w:t>14_Student_Absence_Approval_Form_Type</w:t>
      </w:r>
      <w:r>
        <w:rPr>
          <w:color w:val="auto"/>
        </w:rPr>
        <w:t>.</w:t>
      </w:r>
    </w:p>
    <w:p w:rsidR="00651385" w:rsidRDefault="00D55093" w:rsidP="00D55093">
      <w:pPr>
        <w:numPr>
          <w:ilvl w:val="0"/>
          <w:numId w:val="11"/>
        </w:numPr>
        <w:spacing w:line="240" w:lineRule="auto"/>
      </w:pPr>
      <w:r>
        <w:t xml:space="preserve"> The alert screen will pop up only if the student incorrectly filled out the Absence Approval Form. Pressing the retry button will take the student back to the </w:t>
      </w:r>
      <w:r w:rsidRPr="00272F0E">
        <w:rPr>
          <w:color w:val="4BACC6"/>
        </w:rPr>
        <w:t>12_Student_Absence_Approval_Form</w:t>
      </w:r>
      <w:r>
        <w:t>.</w:t>
      </w:r>
    </w:p>
    <w:p w:rsidR="00A77B3E" w:rsidRPr="00DA4B79" w:rsidRDefault="006459E2" w:rsidP="00DA4B79">
      <w:pPr>
        <w:numPr>
          <w:ilvl w:val="0"/>
          <w:numId w:val="11"/>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A77B3E" w:rsidRDefault="00A77B3E">
      <w:pPr>
        <w:spacing w:line="240" w:lineRule="auto"/>
      </w:pPr>
    </w:p>
    <w:p w:rsidR="00A77B3E" w:rsidRDefault="00575330">
      <w:pPr>
        <w:spacing w:line="240" w:lineRule="auto"/>
      </w:pPr>
      <w:r>
        <w:br w:type="page"/>
      </w:r>
      <w:r w:rsidR="00126CB8">
        <w:lastRenderedPageBreak/>
        <w:t>13_Student_Class_Conflict_Form</w:t>
      </w:r>
    </w:p>
    <w:p w:rsidR="00A77B3E" w:rsidRDefault="00126CB8">
      <w:pPr>
        <w:spacing w:line="240" w:lineRule="auto"/>
      </w:pPr>
      <w:r>
        <w:t xml:space="preserve">Sketch: Todd </w:t>
      </w:r>
      <w:proofErr w:type="spellStart"/>
      <w:r>
        <w:t>Wegter</w:t>
      </w:r>
      <w:proofErr w:type="spellEnd"/>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A73B1A">
      <w:pPr>
        <w:spacing w:line="240" w:lineRule="auto"/>
      </w:pPr>
      <w:r>
        <w:pict>
          <v:shape id="_x0000_i1036" type="#_x0000_t75" style="width:540.45pt;height:302.95pt">
            <v:imagedata r:id="rId21" o:title=""/>
          </v:shape>
        </w:pict>
      </w:r>
    </w:p>
    <w:p w:rsidR="00A77B3E" w:rsidRDefault="002B4325">
      <w:pPr>
        <w:spacing w:line="240" w:lineRule="auto"/>
      </w:pPr>
      <w:r w:rsidRPr="009D3788">
        <w:rPr>
          <w:b/>
          <w:u w:val="single"/>
        </w:rPr>
        <w:t>Purpose:</w:t>
      </w:r>
      <w:r w:rsidR="006459E2">
        <w:rPr>
          <w:b/>
        </w:rPr>
        <w:t xml:space="preserve"> </w:t>
      </w:r>
      <w:r w:rsidR="006459E2">
        <w:t xml:space="preserve">This form is submitted once at the beginning of </w:t>
      </w:r>
      <w:proofErr w:type="gramStart"/>
      <w:r w:rsidR="006459E2">
        <w:t>the of</w:t>
      </w:r>
      <w:proofErr w:type="gramEnd"/>
      <w:r w:rsidR="006459E2">
        <w:t xml:space="preserve"> the season. Students are allowed to miss up to two rehearsals per week and they can fill out this form to get those absences approved.</w:t>
      </w:r>
    </w:p>
    <w:p w:rsidR="00702EA2" w:rsidRPr="006459E2" w:rsidRDefault="00702EA2">
      <w:pPr>
        <w:spacing w:line="240" w:lineRule="auto"/>
      </w:pPr>
    </w:p>
    <w:p w:rsidR="00E461D1" w:rsidRDefault="009D3788" w:rsidP="00E461D1">
      <w:pPr>
        <w:spacing w:line="240" w:lineRule="auto"/>
      </w:pPr>
      <w:r>
        <w:rPr>
          <w:b/>
          <w:u w:val="single"/>
        </w:rPr>
        <w:t>Loading Events</w:t>
      </w:r>
      <w:r w:rsidR="002B4325" w:rsidRPr="009D3788">
        <w:rPr>
          <w:b/>
          <w:u w:val="single"/>
        </w:rPr>
        <w:t>:</w:t>
      </w:r>
      <w:r w:rsidR="006459E2">
        <w:rPr>
          <w:b/>
        </w:rPr>
        <w:t xml:space="preserve"> </w:t>
      </w:r>
      <w:r w:rsidR="00E461D1">
        <w:t xml:space="preserve">This window opens when the student checks the class conflict checkbox and then clicks the next button on </w:t>
      </w:r>
      <w:proofErr w:type="gramStart"/>
      <w:r w:rsidR="00E461D1">
        <w:t xml:space="preserve">the  </w:t>
      </w:r>
      <w:r w:rsidR="00E461D1" w:rsidRPr="00E461D1">
        <w:rPr>
          <w:color w:val="4BACC6"/>
        </w:rPr>
        <w:t>14</w:t>
      </w:r>
      <w:proofErr w:type="gramEnd"/>
      <w:r w:rsidR="00E461D1" w:rsidRPr="00E461D1">
        <w:rPr>
          <w:color w:val="4BACC6"/>
        </w:rPr>
        <w:t>_Student_Absence_Approval_Form_Type</w:t>
      </w:r>
      <w:r w:rsidR="00E461D1" w:rsidRPr="006F624A">
        <w:t>.</w:t>
      </w:r>
    </w:p>
    <w:p w:rsidR="00702EA2" w:rsidRPr="006F624A" w:rsidRDefault="00702EA2" w:rsidP="00E461D1">
      <w:pPr>
        <w:spacing w:line="240" w:lineRule="auto"/>
      </w:pPr>
    </w:p>
    <w:p w:rsidR="00A77B3E" w:rsidRPr="009D3788" w:rsidRDefault="002B4325">
      <w:pPr>
        <w:spacing w:line="240" w:lineRule="auto"/>
        <w:rPr>
          <w:b/>
          <w:u w:val="single"/>
        </w:rPr>
      </w:pPr>
      <w:r w:rsidRPr="009D3788">
        <w:rPr>
          <w:b/>
          <w:u w:val="single"/>
        </w:rPr>
        <w:t xml:space="preserve">Interface </w:t>
      </w:r>
      <w:r w:rsidR="009D3788">
        <w:rPr>
          <w:b/>
          <w:u w:val="single"/>
        </w:rPr>
        <w:t>Elements</w:t>
      </w:r>
      <w:r w:rsidRPr="009D3788">
        <w:rPr>
          <w:b/>
          <w:u w:val="single"/>
        </w:rPr>
        <w:t>:</w:t>
      </w:r>
    </w:p>
    <w:p w:rsidR="00E461D1" w:rsidRDefault="00E461D1" w:rsidP="00E461D1">
      <w:pPr>
        <w:numPr>
          <w:ilvl w:val="0"/>
          <w:numId w:val="14"/>
        </w:numPr>
        <w:spacing w:line="240" w:lineRule="auto"/>
      </w:pPr>
      <w:r>
        <w:t xml:space="preserve">Help Button: when pressed this brings up the </w:t>
      </w:r>
      <w:r w:rsidRPr="00E461D1">
        <w:rPr>
          <w:color w:val="4BACC6"/>
        </w:rPr>
        <w:t>27_Help</w:t>
      </w:r>
      <w:r>
        <w:rPr>
          <w:color w:val="00B0F0"/>
        </w:rPr>
        <w:t xml:space="preserve"> </w:t>
      </w:r>
      <w:r>
        <w:rPr>
          <w:color w:val="auto"/>
        </w:rPr>
        <w:t>screen.</w:t>
      </w:r>
    </w:p>
    <w:p w:rsidR="00E461D1" w:rsidRDefault="00EE25F9" w:rsidP="00E461D1">
      <w:pPr>
        <w:numPr>
          <w:ilvl w:val="0"/>
          <w:numId w:val="14"/>
        </w:numPr>
        <w:spacing w:line="240" w:lineRule="auto"/>
      </w:pPr>
      <w:r>
        <w:t>A text box so the user can type the department of the course that conflicts with band.</w:t>
      </w:r>
    </w:p>
    <w:p w:rsidR="00E461D1" w:rsidRDefault="00EE25F9" w:rsidP="00E461D1">
      <w:pPr>
        <w:numPr>
          <w:ilvl w:val="0"/>
          <w:numId w:val="14"/>
        </w:numPr>
        <w:spacing w:line="240" w:lineRule="auto"/>
      </w:pPr>
      <w:r>
        <w:t>A text box so the user can type the course number.</w:t>
      </w:r>
    </w:p>
    <w:p w:rsidR="00E461D1" w:rsidRDefault="00EE25F9" w:rsidP="00E461D1">
      <w:pPr>
        <w:numPr>
          <w:ilvl w:val="0"/>
          <w:numId w:val="14"/>
        </w:numPr>
        <w:spacing w:line="240" w:lineRule="auto"/>
      </w:pPr>
      <w:r>
        <w:t>A text box so the user can type the section for the course.</w:t>
      </w:r>
    </w:p>
    <w:p w:rsidR="00E461D1" w:rsidRDefault="00EE25F9" w:rsidP="00E461D1">
      <w:pPr>
        <w:numPr>
          <w:ilvl w:val="0"/>
          <w:numId w:val="14"/>
        </w:numPr>
        <w:spacing w:line="240" w:lineRule="auto"/>
      </w:pPr>
      <w:r>
        <w:t>A text box so the user can type what building they will be in</w:t>
      </w:r>
    </w:p>
    <w:p w:rsidR="00E461D1" w:rsidRDefault="00EE25F9" w:rsidP="00E461D1">
      <w:pPr>
        <w:numPr>
          <w:ilvl w:val="0"/>
          <w:numId w:val="14"/>
        </w:numPr>
        <w:spacing w:line="240" w:lineRule="auto"/>
      </w:pPr>
      <w:r>
        <w:t>A text box so the user can add any extra comments that the directors might need.</w:t>
      </w:r>
    </w:p>
    <w:p w:rsidR="00E461D1" w:rsidRDefault="00EE25F9" w:rsidP="00E461D1">
      <w:pPr>
        <w:numPr>
          <w:ilvl w:val="0"/>
          <w:numId w:val="14"/>
        </w:numPr>
        <w:spacing w:line="240" w:lineRule="auto"/>
      </w:pPr>
      <w:r>
        <w:t>A button that submits the current Absence Approval Form.</w:t>
      </w:r>
    </w:p>
    <w:p w:rsidR="00E461D1" w:rsidRDefault="00EE25F9" w:rsidP="00E461D1">
      <w:pPr>
        <w:numPr>
          <w:ilvl w:val="0"/>
          <w:numId w:val="14"/>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E461D1" w:rsidRDefault="00EE25F9" w:rsidP="00E461D1">
      <w:pPr>
        <w:numPr>
          <w:ilvl w:val="0"/>
          <w:numId w:val="14"/>
        </w:numPr>
        <w:spacing w:line="240" w:lineRule="auto"/>
      </w:pPr>
      <w:r>
        <w:t>Several checkboxes where the user can show what day</w:t>
      </w:r>
      <w:r w:rsidR="00776E23">
        <w:t>/days</w:t>
      </w:r>
      <w:r>
        <w:t xml:space="preserve"> of the week they will be </w:t>
      </w:r>
      <w:r w:rsidR="00776E23">
        <w:t>missing</w:t>
      </w:r>
      <w:r>
        <w:t>.</w:t>
      </w:r>
    </w:p>
    <w:p w:rsidR="00E461D1" w:rsidRDefault="00776E23" w:rsidP="00E461D1">
      <w:pPr>
        <w:numPr>
          <w:ilvl w:val="0"/>
          <w:numId w:val="14"/>
        </w:numPr>
        <w:spacing w:line="240" w:lineRule="auto"/>
      </w:pPr>
      <w:r>
        <w:t>2 text boxes where the user can type the starting and ending dates that they will have conflicts.</w:t>
      </w:r>
    </w:p>
    <w:p w:rsidR="00E461D1" w:rsidRDefault="00776E23" w:rsidP="00E461D1">
      <w:pPr>
        <w:numPr>
          <w:ilvl w:val="0"/>
          <w:numId w:val="14"/>
        </w:numPr>
        <w:spacing w:line="240" w:lineRule="auto"/>
      </w:pPr>
      <w:r>
        <w:t xml:space="preserve">3 checkboxes where the user can tell whether they will not arrive “until” a certain time, </w:t>
      </w:r>
      <w:r w:rsidR="008B3CD1">
        <w:t xml:space="preserve">or have to leave “starting at” a certain </w:t>
      </w:r>
      <w:proofErr w:type="gramStart"/>
      <w:r w:rsidR="008B3CD1">
        <w:t>time,</w:t>
      </w:r>
      <w:proofErr w:type="gramEnd"/>
      <w:r w:rsidR="008B3CD1">
        <w:t xml:space="preserve"> or completely miss the rehearsal.</w:t>
      </w:r>
    </w:p>
    <w:p w:rsidR="00E461D1" w:rsidRDefault="008B3CD1" w:rsidP="00E461D1">
      <w:pPr>
        <w:numPr>
          <w:ilvl w:val="0"/>
          <w:numId w:val="14"/>
        </w:numPr>
        <w:spacing w:line="240" w:lineRule="auto"/>
      </w:pPr>
      <w:r>
        <w:t xml:space="preserve">A textbox where the user can input the corresponding time depending on if they checked </w:t>
      </w:r>
      <w:proofErr w:type="gramStart"/>
      <w:r>
        <w:t>the until</w:t>
      </w:r>
      <w:proofErr w:type="gramEnd"/>
      <w:r>
        <w:t xml:space="preserve"> or starting at checkbox.</w:t>
      </w:r>
    </w:p>
    <w:p w:rsidR="00E461D1" w:rsidRDefault="008B3CD1" w:rsidP="00E461D1">
      <w:pPr>
        <w:numPr>
          <w:ilvl w:val="0"/>
          <w:numId w:val="14"/>
        </w:numPr>
        <w:spacing w:line="240" w:lineRule="auto"/>
      </w:pPr>
      <w:r>
        <w:t>An alert screen that pops up if the user incorrectly fills out the Class Conflict Form.</w:t>
      </w:r>
    </w:p>
    <w:p w:rsidR="00E461D1" w:rsidRPr="00702EA2" w:rsidRDefault="008B3CD1" w:rsidP="00E461D1">
      <w:pPr>
        <w:numPr>
          <w:ilvl w:val="0"/>
          <w:numId w:val="14"/>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E461D1" w:rsidRDefault="00E461D1" w:rsidP="00E461D1">
      <w:pPr>
        <w:spacing w:line="240" w:lineRule="auto"/>
      </w:pPr>
    </w:p>
    <w:p w:rsidR="00E461D1" w:rsidRDefault="00E461D1">
      <w:pPr>
        <w:spacing w:line="240" w:lineRule="auto"/>
      </w:pPr>
    </w:p>
    <w:p w:rsidR="00E461D1" w:rsidRDefault="00E461D1">
      <w:pPr>
        <w:spacing w:line="240" w:lineRule="auto"/>
      </w:pPr>
    </w:p>
    <w:p w:rsidR="00E461D1" w:rsidRDefault="00E461D1">
      <w:pPr>
        <w:spacing w:line="240" w:lineRule="auto"/>
      </w:pPr>
    </w:p>
    <w:p w:rsidR="00A77B3E" w:rsidRDefault="000425B5">
      <w:pPr>
        <w:spacing w:line="240" w:lineRule="auto"/>
      </w:pPr>
      <w:r>
        <w:t>14_Stud</w:t>
      </w:r>
      <w:r w:rsidR="00126CB8">
        <w:t>e</w:t>
      </w:r>
      <w:r>
        <w:t>n</w:t>
      </w:r>
      <w:r w:rsidR="00126CB8">
        <w:t>t_Absence_Approval_Form_Type</w:t>
      </w:r>
    </w:p>
    <w:p w:rsidR="00A77B3E" w:rsidRDefault="00126CB8">
      <w:pPr>
        <w:spacing w:line="240" w:lineRule="auto"/>
      </w:pPr>
      <w:r>
        <w:t xml:space="preserve">Sketch: Todd </w:t>
      </w:r>
      <w:proofErr w:type="spellStart"/>
      <w:r>
        <w:t>Wegter</w:t>
      </w:r>
      <w:proofErr w:type="spellEnd"/>
      <w:r w:rsidR="00467744">
        <w:t xml:space="preserve">, </w:t>
      </w:r>
      <w:proofErr w:type="spellStart"/>
      <w:r w:rsidR="00467744">
        <w:t>Yifei</w:t>
      </w:r>
      <w:proofErr w:type="spellEnd"/>
      <w:r w:rsidR="00467744">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A73B1A">
      <w:pPr>
        <w:spacing w:line="240" w:lineRule="auto"/>
      </w:pPr>
      <w:r>
        <w:pict>
          <v:shape id="_x0000_i1037" type="#_x0000_t75" style="width:540.45pt;height:292.7pt">
            <v:imagedata r:id="rId22" o:title=""/>
          </v:shape>
        </w:pict>
      </w:r>
    </w:p>
    <w:p w:rsidR="00A77B3E" w:rsidRPr="00702EA2" w:rsidRDefault="00702EA2">
      <w:pPr>
        <w:spacing w:line="240" w:lineRule="auto"/>
      </w:pPr>
      <w:r w:rsidRPr="009D3788">
        <w:rPr>
          <w:b/>
          <w:u w:val="single"/>
        </w:rPr>
        <w:t>Purpose:</w:t>
      </w:r>
      <w:r>
        <w:rPr>
          <w:b/>
        </w:rPr>
        <w:t xml:space="preserve"> </w:t>
      </w:r>
      <w:r>
        <w:t>This screen allows the user to choose which type of Absence Approval Form they need to submit, based on whether it a performance, rehearsal, or reoccurring class conflict.</w:t>
      </w:r>
    </w:p>
    <w:p w:rsidR="00702EA2" w:rsidRPr="00702EA2" w:rsidRDefault="00702EA2">
      <w:pPr>
        <w:spacing w:line="240" w:lineRule="auto"/>
        <w:rPr>
          <w:b/>
        </w:rPr>
      </w:pPr>
    </w:p>
    <w:p w:rsidR="00A77B3E" w:rsidRPr="00702EA2" w:rsidRDefault="009D3788">
      <w:pPr>
        <w:spacing w:line="240" w:lineRule="auto"/>
      </w:pPr>
      <w:r>
        <w:rPr>
          <w:b/>
          <w:u w:val="single"/>
        </w:rPr>
        <w:t>Loading Events</w:t>
      </w:r>
      <w:r w:rsidR="00702EA2" w:rsidRPr="009D3788">
        <w:rPr>
          <w:b/>
          <w:u w:val="single"/>
        </w:rPr>
        <w:t>:</w:t>
      </w:r>
      <w:r w:rsidR="00702EA2">
        <w:rPr>
          <w:b/>
        </w:rPr>
        <w:t xml:space="preserve"> </w:t>
      </w:r>
      <w:r w:rsidR="00702EA2">
        <w:t>The user is taken to this screen when they press the Absence Approval Forms button on the</w:t>
      </w:r>
      <w:r w:rsidR="00272F0E">
        <w:t xml:space="preserve"> </w:t>
      </w:r>
      <w:r w:rsidR="00272F0E" w:rsidRPr="00272F0E">
        <w:rPr>
          <w:color w:val="4BACC6"/>
        </w:rPr>
        <w:t>7_Student_Page</w:t>
      </w:r>
      <w:r w:rsidR="00272F0E">
        <w:t>.</w:t>
      </w:r>
    </w:p>
    <w:p w:rsidR="00702EA2" w:rsidRPr="00702EA2" w:rsidRDefault="00702EA2">
      <w:pPr>
        <w:spacing w:line="240" w:lineRule="auto"/>
        <w:rPr>
          <w:b/>
        </w:rPr>
      </w:pPr>
    </w:p>
    <w:p w:rsidR="00A77B3E" w:rsidRPr="009D3788" w:rsidRDefault="009D3788">
      <w:pPr>
        <w:spacing w:line="240" w:lineRule="auto"/>
        <w:rPr>
          <w:b/>
          <w:u w:val="single"/>
        </w:rPr>
      </w:pPr>
      <w:r>
        <w:rPr>
          <w:b/>
          <w:u w:val="single"/>
        </w:rPr>
        <w:t>Interface Elements</w:t>
      </w:r>
      <w:r w:rsidR="00702EA2" w:rsidRPr="009D3788">
        <w:rPr>
          <w:b/>
          <w:u w:val="single"/>
        </w:rPr>
        <w:t>:</w:t>
      </w:r>
    </w:p>
    <w:p w:rsidR="00272F0E" w:rsidRDefault="00272F0E" w:rsidP="00272F0E">
      <w:pPr>
        <w:numPr>
          <w:ilvl w:val="0"/>
          <w:numId w:val="15"/>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272F0E" w:rsidP="00272F0E">
      <w:pPr>
        <w:numPr>
          <w:ilvl w:val="0"/>
          <w:numId w:val="15"/>
        </w:numPr>
        <w:spacing w:line="240" w:lineRule="auto"/>
      </w:pPr>
      <w:r>
        <w:t>3 checkboxes that the user can use to tell the program which kind of form they will need to fill out.</w:t>
      </w:r>
    </w:p>
    <w:p w:rsidR="00A77B3E" w:rsidRDefault="00272F0E" w:rsidP="00272F0E">
      <w:pPr>
        <w:numPr>
          <w:ilvl w:val="0"/>
          <w:numId w:val="15"/>
        </w:numPr>
        <w:spacing w:line="240" w:lineRule="auto"/>
      </w:pPr>
      <w:r>
        <w:t>A button the user will press once they have selected the type of Absence Approval Form they need to fill out.</w:t>
      </w:r>
    </w:p>
    <w:p w:rsidR="00272F0E" w:rsidRDefault="00272F0E" w:rsidP="00272F0E">
      <w:pPr>
        <w:numPr>
          <w:ilvl w:val="0"/>
          <w:numId w:val="15"/>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A77B3E" w:rsidRDefault="00272F0E" w:rsidP="00272F0E">
      <w:pPr>
        <w:numPr>
          <w:ilvl w:val="0"/>
          <w:numId w:val="15"/>
        </w:numPr>
        <w:autoSpaceDE w:val="0"/>
        <w:autoSpaceDN w:val="0"/>
        <w:adjustRightInd w:val="0"/>
        <w:spacing w:line="240" w:lineRule="auto"/>
      </w:pPr>
      <w:r w:rsidRPr="00272F0E">
        <w:rPr>
          <w:rFonts w:eastAsia="Times New Roman"/>
        </w:rPr>
        <w:t>Page Trail. This allows the user to go back to the Student Main Page (</w:t>
      </w:r>
      <w:r w:rsidRPr="00272F0E">
        <w:rPr>
          <w:color w:val="4BACC6"/>
        </w:rPr>
        <w:t>7_Student_Page</w:t>
      </w:r>
      <w:r>
        <w:t>).</w:t>
      </w:r>
      <w:r w:rsidRPr="00272F0E">
        <w:rPr>
          <w:rFonts w:eastAsia="Times New Roman"/>
        </w:rPr>
        <w:t xml:space="preserve"> “Logout” logs the user out and returns them to the main screen (</w:t>
      </w:r>
      <w:r w:rsidRPr="00272F0E">
        <w:rPr>
          <w:rFonts w:eastAsia="Times New Roman"/>
          <w:color w:val="4BACC6"/>
        </w:rPr>
        <w:t>4_Main_Page</w:t>
      </w:r>
      <w:r w:rsidRPr="00272F0E">
        <w:rPr>
          <w:rFonts w:eastAsia="Times New Roman"/>
          <w:color w:val="auto"/>
        </w:rP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272F0E" w:rsidRDefault="00272F0E">
      <w:pPr>
        <w:spacing w:line="240" w:lineRule="auto"/>
      </w:pPr>
    </w:p>
    <w:p w:rsidR="00A77B3E" w:rsidRDefault="00126CB8">
      <w:pPr>
        <w:spacing w:line="240" w:lineRule="auto"/>
      </w:pPr>
      <w:r>
        <w:lastRenderedPageBreak/>
        <w:t>15_Director_Page</w:t>
      </w:r>
    </w:p>
    <w:p w:rsidR="00A77B3E" w:rsidRDefault="00126CB8">
      <w:pPr>
        <w:spacing w:line="240" w:lineRule="auto"/>
      </w:pPr>
      <w:r>
        <w:t xml:space="preserve">Sketch: Todd </w:t>
      </w:r>
      <w:proofErr w:type="spellStart"/>
      <w:r>
        <w:t>Wegter</w:t>
      </w:r>
      <w:proofErr w:type="gramStart"/>
      <w:r w:rsidR="00FB6DA7">
        <w:t>,Yifei</w:t>
      </w:r>
      <w:proofErr w:type="spellEnd"/>
      <w:proofErr w:type="gramEnd"/>
      <w:r w:rsidR="00FB6DA7">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A73B1A">
      <w:pPr>
        <w:spacing w:line="240" w:lineRule="auto"/>
      </w:pPr>
      <w:r>
        <w:pict>
          <v:shape id="_x0000_i1038" type="#_x0000_t75" style="width:539.55pt;height:314.2pt">
            <v:imagedata r:id="rId23" o:title=""/>
          </v:shape>
        </w:pict>
      </w:r>
    </w:p>
    <w:p w:rsidR="00A77B3E" w:rsidRDefault="00E225DF">
      <w:pPr>
        <w:spacing w:line="240" w:lineRule="auto"/>
      </w:pPr>
      <w:r>
        <w:rPr>
          <w:b/>
        </w:rPr>
        <w:t xml:space="preserve">Purpose: </w:t>
      </w:r>
      <w:r>
        <w:t>This screen is the first page the director sees after logging into the system. It displays messages, their name and various buttons that allow the user to navigate to a different page.</w:t>
      </w:r>
    </w:p>
    <w:p w:rsidR="00AF6F0B" w:rsidRPr="00E225DF" w:rsidRDefault="00AF6F0B">
      <w:pPr>
        <w:spacing w:line="240" w:lineRule="auto"/>
      </w:pPr>
    </w:p>
    <w:p w:rsidR="00A77B3E" w:rsidRDefault="00E225DF">
      <w:pPr>
        <w:spacing w:line="240" w:lineRule="auto"/>
      </w:pPr>
      <w:proofErr w:type="gramStart"/>
      <w:r>
        <w:rPr>
          <w:b/>
        </w:rPr>
        <w:t xml:space="preserve">Loading Events: </w:t>
      </w:r>
      <w:r>
        <w:t>Successful login (</w:t>
      </w:r>
      <w:r w:rsidRPr="002C2571">
        <w:rPr>
          <w:color w:val="00B0F0"/>
        </w:rPr>
        <w:t>6_Login_Registration</w:t>
      </w:r>
      <w:r>
        <w:t>).</w:t>
      </w:r>
      <w:proofErr w:type="gramEnd"/>
    </w:p>
    <w:p w:rsidR="00AF6F0B" w:rsidRPr="00E225DF" w:rsidRDefault="00AF6F0B">
      <w:pPr>
        <w:spacing w:line="240" w:lineRule="auto"/>
      </w:pPr>
    </w:p>
    <w:p w:rsidR="00A77B3E" w:rsidRPr="00E225DF" w:rsidRDefault="00E225DF">
      <w:pPr>
        <w:spacing w:line="240" w:lineRule="auto"/>
      </w:pPr>
      <w:r>
        <w:rPr>
          <w:b/>
        </w:rPr>
        <w:t>Interface Elements:</w:t>
      </w:r>
    </w:p>
    <w:p w:rsidR="00A77B3E" w:rsidRDefault="00E225DF" w:rsidP="00E225DF">
      <w:pPr>
        <w:numPr>
          <w:ilvl w:val="0"/>
          <w:numId w:val="16"/>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E225DF" w:rsidP="00E225DF">
      <w:pPr>
        <w:numPr>
          <w:ilvl w:val="0"/>
          <w:numId w:val="16"/>
        </w:numPr>
        <w:spacing w:line="240" w:lineRule="auto"/>
      </w:pPr>
      <w:r>
        <w:t>A button that allows the user to access their current messages.</w:t>
      </w:r>
    </w:p>
    <w:p w:rsidR="00A77B3E" w:rsidRPr="00AA731F" w:rsidRDefault="00E225DF" w:rsidP="00E225DF">
      <w:pPr>
        <w:numPr>
          <w:ilvl w:val="0"/>
          <w:numId w:val="16"/>
        </w:numPr>
        <w:spacing w:line="240" w:lineRule="auto"/>
        <w:rPr>
          <w:color w:val="4BACC6"/>
        </w:rPr>
      </w:pPr>
      <w:r>
        <w:t xml:space="preserve">A button that when pressed will take the user to the </w:t>
      </w:r>
      <w:r w:rsidRPr="00AA731F">
        <w:rPr>
          <w:color w:val="4BACC6"/>
        </w:rPr>
        <w:t xml:space="preserve">16_Director_Student_List </w:t>
      </w:r>
      <w:r>
        <w:rPr>
          <w:color w:val="auto"/>
        </w:rPr>
        <w:t>page.</w:t>
      </w:r>
    </w:p>
    <w:p w:rsidR="00E225DF" w:rsidRDefault="00E225DF" w:rsidP="00E225DF">
      <w:pPr>
        <w:numPr>
          <w:ilvl w:val="0"/>
          <w:numId w:val="16"/>
        </w:numPr>
        <w:spacing w:line="240" w:lineRule="auto"/>
      </w:pPr>
      <w:r>
        <w:t xml:space="preserve">A button that when pressed </w:t>
      </w:r>
      <w:r w:rsidRPr="00E225DF">
        <w:rPr>
          <w:color w:val="auto"/>
        </w:rPr>
        <w:t>will</w:t>
      </w:r>
      <w:r>
        <w:t xml:space="preserve"> take the user to the </w:t>
      </w:r>
      <w:r w:rsidRPr="00E225DF">
        <w:rPr>
          <w:color w:val="4BACC6"/>
        </w:rPr>
        <w:t>21_Director_View_Class_Report</w:t>
      </w:r>
      <w:r>
        <w:rPr>
          <w:color w:val="auto"/>
        </w:rPr>
        <w:t>.</w:t>
      </w:r>
    </w:p>
    <w:p w:rsidR="00AF6F0B" w:rsidRDefault="00AF6F0B" w:rsidP="00AF6F0B">
      <w:pPr>
        <w:numPr>
          <w:ilvl w:val="0"/>
          <w:numId w:val="16"/>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A77B3E" w:rsidRDefault="00AF6F0B" w:rsidP="00E225DF">
      <w:pPr>
        <w:numPr>
          <w:ilvl w:val="0"/>
          <w:numId w:val="16"/>
        </w:numPr>
        <w:spacing w:line="240" w:lineRule="auto"/>
      </w:pPr>
      <w:r>
        <w:t>A screen that shows instant messages sent by students that the director can reply to immediately.</w:t>
      </w:r>
    </w:p>
    <w:p w:rsidR="00AF6F0B" w:rsidRPr="00702EA2" w:rsidRDefault="00AF6F0B" w:rsidP="00AF6F0B">
      <w:pPr>
        <w:numPr>
          <w:ilvl w:val="0"/>
          <w:numId w:val="16"/>
        </w:numPr>
        <w:autoSpaceDE w:val="0"/>
        <w:autoSpaceDN w:val="0"/>
        <w:adjustRightInd w:val="0"/>
        <w:spacing w:line="240" w:lineRule="auto"/>
        <w:rPr>
          <w:rFonts w:ascii="Times New Roman" w:eastAsia="Times New Roman" w:hAnsi="Times New Roman" w:cs="Times New Roman"/>
        </w:rPr>
      </w:pPr>
      <w:r>
        <w:rPr>
          <w:rFonts w:eastAsia="Times New Roman"/>
        </w:rPr>
        <w:t>Page Trail. “Logout” logs the user out and returns them to the main screen (</w:t>
      </w:r>
      <w:r>
        <w:rPr>
          <w:rFonts w:eastAsia="Times New Roman"/>
          <w:color w:val="4BACC6"/>
        </w:rPr>
        <w:t>4_Main_Page</w:t>
      </w:r>
      <w:r>
        <w:rPr>
          <w:rFonts w:eastAsia="Times New Roman"/>
          <w:color w:val="auto"/>
        </w:rPr>
        <w:t>).</w:t>
      </w:r>
    </w:p>
    <w:p w:rsidR="00A77B3E" w:rsidRDefault="00A77B3E" w:rsidP="00AF6F0B">
      <w:pPr>
        <w:spacing w:line="240" w:lineRule="auto"/>
        <w:ind w:left="720"/>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575330">
      <w:pPr>
        <w:spacing w:line="240" w:lineRule="auto"/>
      </w:pPr>
      <w:r>
        <w:br w:type="page"/>
      </w:r>
      <w:r w:rsidR="00126CB8">
        <w:lastRenderedPageBreak/>
        <w:t>16_Director_Student_List</w:t>
      </w:r>
    </w:p>
    <w:p w:rsidR="00A77B3E" w:rsidRDefault="00126CB8">
      <w:pPr>
        <w:spacing w:line="240" w:lineRule="auto"/>
      </w:pPr>
      <w:r>
        <w:t xml:space="preserve">Sketch: Todd </w:t>
      </w:r>
      <w:proofErr w:type="spellStart"/>
      <w:r>
        <w:t>Wegter</w:t>
      </w:r>
      <w:proofErr w:type="spellEnd"/>
      <w:r w:rsidR="000D1B76">
        <w:t xml:space="preserve">, </w:t>
      </w:r>
      <w:proofErr w:type="spellStart"/>
      <w:r w:rsidR="000D1B76">
        <w:t>Yifei</w:t>
      </w:r>
      <w:proofErr w:type="spellEnd"/>
      <w:r w:rsidR="000D1B76">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F6F0B" w:rsidRDefault="00A73B1A" w:rsidP="00AF6F0B">
      <w:pPr>
        <w:spacing w:line="240" w:lineRule="auto"/>
      </w:pPr>
      <w:r>
        <w:pict>
          <v:shape id="_x0000_i1039" type="#_x0000_t75" style="width:539.55pt;height:239.4pt">
            <v:imagedata r:id="rId24" o:title=""/>
          </v:shape>
        </w:pict>
      </w:r>
      <w:r w:rsidR="00AF6F0B">
        <w:rPr>
          <w:b/>
        </w:rPr>
        <w:t xml:space="preserve">Purpose: </w:t>
      </w:r>
      <w:r w:rsidR="00AF6F0B">
        <w:t>This screen shows a grid layout of all the students in the class. It allows the user to perform different actions based on what buttons they press.</w:t>
      </w:r>
    </w:p>
    <w:p w:rsidR="00AF6F0B" w:rsidRPr="00E225DF" w:rsidRDefault="00AF6F0B" w:rsidP="00AF6F0B">
      <w:pPr>
        <w:spacing w:line="240" w:lineRule="auto"/>
      </w:pPr>
    </w:p>
    <w:p w:rsidR="00AF6F0B" w:rsidRPr="00AF6F0B" w:rsidRDefault="00AF6F0B" w:rsidP="00AF6F0B">
      <w:pPr>
        <w:spacing w:line="240" w:lineRule="auto"/>
      </w:pPr>
      <w:r>
        <w:rPr>
          <w:b/>
        </w:rPr>
        <w:t xml:space="preserve">Loading Events: </w:t>
      </w:r>
      <w:r>
        <w:t xml:space="preserve">Pressing the “View and Edit Student List” button on the </w:t>
      </w:r>
      <w:r w:rsidRPr="00AA731F">
        <w:rPr>
          <w:color w:val="4BACC6"/>
        </w:rPr>
        <w:t>15_Director_Page</w:t>
      </w:r>
      <w:r>
        <w:t xml:space="preserve"> page.</w:t>
      </w:r>
    </w:p>
    <w:p w:rsidR="00AF6F0B" w:rsidRPr="00E225DF" w:rsidRDefault="00AF6F0B" w:rsidP="00AF6F0B">
      <w:pPr>
        <w:spacing w:line="240" w:lineRule="auto"/>
      </w:pPr>
    </w:p>
    <w:p w:rsidR="00AF6F0B" w:rsidRPr="00E225DF" w:rsidRDefault="00AF6F0B" w:rsidP="00AF6F0B">
      <w:pPr>
        <w:spacing w:line="240" w:lineRule="auto"/>
      </w:pPr>
      <w:r>
        <w:rPr>
          <w:b/>
        </w:rPr>
        <w:t>Interface Elements:</w:t>
      </w:r>
    </w:p>
    <w:p w:rsidR="00AF6F0B" w:rsidRPr="00AF6F0B" w:rsidRDefault="00AF6F0B" w:rsidP="00AF6F0B">
      <w:pPr>
        <w:numPr>
          <w:ilvl w:val="0"/>
          <w:numId w:val="17"/>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F6F0B" w:rsidRPr="00AF6F0B" w:rsidRDefault="00AF6F0B" w:rsidP="00AF6F0B">
      <w:pPr>
        <w:numPr>
          <w:ilvl w:val="0"/>
          <w:numId w:val="17"/>
        </w:numPr>
        <w:spacing w:line="240" w:lineRule="auto"/>
      </w:pPr>
      <w:r>
        <w:rPr>
          <w:color w:val="auto"/>
        </w:rPr>
        <w:t>A drop down box that allows the user to select which students they want to view. They can also press the “all” or “none” buttons</w:t>
      </w:r>
      <w:r w:rsidR="00DF4C4C">
        <w:rPr>
          <w:color w:val="auto"/>
        </w:rPr>
        <w:t xml:space="preserve"> to </w:t>
      </w:r>
      <w:proofErr w:type="gramStart"/>
      <w:r w:rsidR="00DF4C4C">
        <w:rPr>
          <w:color w:val="auto"/>
        </w:rPr>
        <w:t>selected</w:t>
      </w:r>
      <w:proofErr w:type="gramEnd"/>
      <w:r w:rsidR="00DF4C4C">
        <w:rPr>
          <w:color w:val="auto"/>
        </w:rPr>
        <w:t xml:space="preserve"> all or none of the students</w:t>
      </w:r>
      <w:r>
        <w:rPr>
          <w:color w:val="auto"/>
        </w:rPr>
        <w:t>.</w:t>
      </w:r>
    </w:p>
    <w:p w:rsidR="00AF6F0B" w:rsidRPr="00AF6F0B" w:rsidRDefault="00AF6F0B" w:rsidP="00AF6F0B">
      <w:pPr>
        <w:numPr>
          <w:ilvl w:val="0"/>
          <w:numId w:val="17"/>
        </w:numPr>
        <w:spacing w:line="240" w:lineRule="auto"/>
      </w:pPr>
      <w:r>
        <w:rPr>
          <w:color w:val="auto"/>
        </w:rPr>
        <w:t>A grid layout of all the students showing the name, position, email, major, advisor, and advisor email of all the students.</w:t>
      </w:r>
    </w:p>
    <w:p w:rsidR="00DF4C4C" w:rsidRDefault="00AF6F0B" w:rsidP="00DF4C4C">
      <w:pPr>
        <w:numPr>
          <w:ilvl w:val="0"/>
          <w:numId w:val="17"/>
        </w:numPr>
        <w:spacing w:line="240" w:lineRule="auto"/>
      </w:pPr>
      <w:r>
        <w:rPr>
          <w:color w:val="auto"/>
        </w:rPr>
        <w:t xml:space="preserve">A check box that is used in conjunction with buttons </w:t>
      </w:r>
      <w:r w:rsidR="00DF4C4C">
        <w:rPr>
          <w:color w:val="auto"/>
        </w:rPr>
        <w:t>6, 7, or 8.</w:t>
      </w:r>
    </w:p>
    <w:p w:rsidR="00DF4C4C" w:rsidRDefault="00DF4C4C" w:rsidP="00DF4C4C">
      <w:pPr>
        <w:numPr>
          <w:ilvl w:val="0"/>
          <w:numId w:val="17"/>
        </w:numPr>
        <w:spacing w:line="240" w:lineRule="auto"/>
      </w:pPr>
      <w:r>
        <w:rPr>
          <w:color w:val="auto"/>
        </w:rPr>
        <w:t xml:space="preserve">A button that allows the user to add a student. Takes </w:t>
      </w:r>
      <w:r w:rsidRPr="00DF4C4C">
        <w:rPr>
          <w:color w:val="auto"/>
        </w:rPr>
        <w:t>them</w:t>
      </w:r>
      <w:r>
        <w:rPr>
          <w:color w:val="auto"/>
        </w:rPr>
        <w:t xml:space="preserve"> to </w:t>
      </w:r>
      <w:r w:rsidRPr="00DF4C4C">
        <w:rPr>
          <w:color w:val="4BACC6"/>
        </w:rPr>
        <w:t>17_Director_Student_Add</w:t>
      </w:r>
      <w:r>
        <w:t xml:space="preserve"> page.</w:t>
      </w:r>
    </w:p>
    <w:p w:rsidR="00DF4C4C" w:rsidRPr="00DF4C4C" w:rsidRDefault="00DF4C4C" w:rsidP="00DF4C4C">
      <w:pPr>
        <w:numPr>
          <w:ilvl w:val="0"/>
          <w:numId w:val="17"/>
        </w:numPr>
        <w:spacing w:line="240" w:lineRule="auto"/>
      </w:pPr>
      <w:r>
        <w:t xml:space="preserve">A button that takes the user to the </w:t>
      </w:r>
      <w:r w:rsidRPr="00AA731F">
        <w:rPr>
          <w:color w:val="4BACC6"/>
        </w:rPr>
        <w:t xml:space="preserve">18_Director_Student_View </w:t>
      </w:r>
      <w:r>
        <w:rPr>
          <w:color w:val="auto"/>
        </w:rPr>
        <w:t>page.</w:t>
      </w:r>
    </w:p>
    <w:p w:rsidR="00DF4C4C" w:rsidRPr="00B01F65" w:rsidRDefault="00DF4C4C" w:rsidP="00DF4C4C">
      <w:pPr>
        <w:numPr>
          <w:ilvl w:val="0"/>
          <w:numId w:val="17"/>
        </w:numPr>
        <w:spacing w:line="240" w:lineRule="auto"/>
      </w:pPr>
      <w:r w:rsidRPr="00B01F65">
        <w:t>A button that will open up the user’s email account so they can send an email to the selected student.</w:t>
      </w:r>
    </w:p>
    <w:p w:rsidR="00DF4C4C" w:rsidRDefault="00DF4C4C" w:rsidP="00DF4C4C">
      <w:pPr>
        <w:numPr>
          <w:ilvl w:val="0"/>
          <w:numId w:val="17"/>
        </w:numPr>
        <w:spacing w:line="240" w:lineRule="auto"/>
      </w:pPr>
      <w:r>
        <w:t>A button that allows the user to delete a student/students.</w:t>
      </w:r>
    </w:p>
    <w:p w:rsidR="00DF4C4C" w:rsidRDefault="00DF4C4C" w:rsidP="00DF4C4C">
      <w:pPr>
        <w:numPr>
          <w:ilvl w:val="0"/>
          <w:numId w:val="17"/>
        </w:numPr>
        <w:spacing w:line="240" w:lineRule="auto"/>
      </w:pPr>
      <w:r>
        <w:t xml:space="preserve">A button that will take the user to the </w:t>
      </w:r>
      <w:r w:rsidRPr="00DF4C4C">
        <w:rPr>
          <w:color w:val="4BACC6"/>
        </w:rPr>
        <w:t>23_Director_View_Class_Absence_Forms</w:t>
      </w:r>
      <w:r>
        <w:t xml:space="preserve"> page.</w:t>
      </w:r>
    </w:p>
    <w:p w:rsidR="00DF4C4C" w:rsidRDefault="00DF4C4C" w:rsidP="00DF4C4C">
      <w:pPr>
        <w:numPr>
          <w:ilvl w:val="0"/>
          <w:numId w:val="17"/>
        </w:numPr>
        <w:spacing w:line="240" w:lineRule="auto"/>
      </w:pPr>
      <w:r>
        <w:t xml:space="preserve">A button that will take the user to the </w:t>
      </w:r>
      <w:r w:rsidRPr="00DF4C4C">
        <w:rPr>
          <w:color w:val="4BACC6"/>
        </w:rPr>
        <w:t>20_Director_Student_View_Report</w:t>
      </w:r>
      <w:r>
        <w:t xml:space="preserve"> page.</w:t>
      </w:r>
    </w:p>
    <w:p w:rsidR="00DF4C4C" w:rsidRDefault="00DF4C4C" w:rsidP="00DF4C4C">
      <w:pPr>
        <w:numPr>
          <w:ilvl w:val="0"/>
          <w:numId w:val="17"/>
        </w:numPr>
        <w:spacing w:line="240" w:lineRule="auto"/>
      </w:pPr>
      <w:r>
        <w:t xml:space="preserve">A back button which will take the user back to the </w:t>
      </w:r>
      <w:r w:rsidRPr="00AA731F">
        <w:rPr>
          <w:color w:val="4BACC6"/>
        </w:rPr>
        <w:t>15_Director_Page</w:t>
      </w:r>
      <w:r>
        <w:t xml:space="preserve"> page.</w:t>
      </w:r>
    </w:p>
    <w:p w:rsidR="005D5523" w:rsidRDefault="00DF4C4C" w:rsidP="005D5523">
      <w:pPr>
        <w:numPr>
          <w:ilvl w:val="0"/>
          <w:numId w:val="17"/>
        </w:numPr>
        <w:spacing w:line="240" w:lineRule="auto"/>
      </w:pPr>
      <w:r>
        <w:t>An alert that pops up if all the students in the list are selected and the user presses the delete button.</w:t>
      </w:r>
    </w:p>
    <w:p w:rsidR="005D5523" w:rsidRPr="005D5523" w:rsidRDefault="005D5523" w:rsidP="005D5523">
      <w:pPr>
        <w:numPr>
          <w:ilvl w:val="0"/>
          <w:numId w:val="17"/>
        </w:numPr>
        <w:spacing w:line="240" w:lineRule="auto"/>
      </w:pPr>
      <w:r w:rsidRPr="005D5523">
        <w:rPr>
          <w:rFonts w:eastAsia="Times New Roman"/>
        </w:rPr>
        <w:t>Page Trail. This allows the user to go back to the Director Main page (</w:t>
      </w:r>
      <w:r w:rsidRPr="00AA731F">
        <w:rPr>
          <w:color w:val="4BACC6"/>
        </w:rPr>
        <w:t>15_Director_Page</w:t>
      </w:r>
      <w:r>
        <w:t>).</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5D5523" w:rsidRDefault="005D5523" w:rsidP="005D5523">
      <w:pPr>
        <w:spacing w:line="240" w:lineRule="auto"/>
        <w:ind w:left="720"/>
      </w:pPr>
    </w:p>
    <w:p w:rsidR="005D5523" w:rsidRPr="00702EA2" w:rsidRDefault="005D5523" w:rsidP="005D5523">
      <w:pPr>
        <w:autoSpaceDE w:val="0"/>
        <w:autoSpaceDN w:val="0"/>
        <w:adjustRightInd w:val="0"/>
        <w:spacing w:line="240" w:lineRule="auto"/>
        <w:ind w:left="720"/>
        <w:rPr>
          <w:rFonts w:ascii="Times New Roman" w:eastAsia="Times New Roman" w:hAnsi="Times New Roman" w:cs="Times New Roman"/>
        </w:rPr>
      </w:pPr>
    </w:p>
    <w:p w:rsidR="005D5523" w:rsidRDefault="005D5523" w:rsidP="005D5523">
      <w:pPr>
        <w:spacing w:line="240" w:lineRule="auto"/>
        <w:ind w:left="720"/>
      </w:pPr>
    </w:p>
    <w:p w:rsidR="00DF4C4C" w:rsidRDefault="00DF4C4C" w:rsidP="00DF4C4C">
      <w:pPr>
        <w:spacing w:line="240" w:lineRule="auto"/>
      </w:pPr>
      <w:r>
        <w:t xml:space="preserve"> </w:t>
      </w: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pPr>
        <w:spacing w:line="240" w:lineRule="auto"/>
      </w:pPr>
      <w:r>
        <w:lastRenderedPageBreak/>
        <w:t>17_Director_Student_Add</w:t>
      </w:r>
    </w:p>
    <w:p w:rsidR="00A77B3E" w:rsidRDefault="00126CB8">
      <w:pPr>
        <w:spacing w:line="240" w:lineRule="auto"/>
      </w:pPr>
      <w:r>
        <w:t>Sketch: Todd Wegter</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B629C1">
      <w:pPr>
        <w:spacing w:line="240" w:lineRule="auto"/>
      </w:pPr>
      <w:r>
        <w:pict>
          <v:shape id="_x0000_i1040" type="#_x0000_t75" style="width:539.55pt;height:224.4pt">
            <v:imagedata r:id="rId25" o:title=""/>
          </v:shape>
        </w:pict>
      </w:r>
    </w:p>
    <w:p w:rsidR="00DF4C4C" w:rsidRDefault="00DF4C4C" w:rsidP="00DF4C4C">
      <w:pPr>
        <w:spacing w:line="240" w:lineRule="auto"/>
      </w:pPr>
      <w:r>
        <w:rPr>
          <w:b/>
        </w:rPr>
        <w:t xml:space="preserve">Purpose: </w:t>
      </w:r>
      <w:r>
        <w:t xml:space="preserve">This screen is used for when the director </w:t>
      </w:r>
      <w:r w:rsidR="006908A7">
        <w:t>needs to add a student to the class.</w:t>
      </w:r>
    </w:p>
    <w:p w:rsidR="00DF4C4C" w:rsidRPr="00E225DF" w:rsidRDefault="00DF4C4C" w:rsidP="00DF4C4C">
      <w:pPr>
        <w:spacing w:line="240" w:lineRule="auto"/>
      </w:pPr>
    </w:p>
    <w:p w:rsidR="00DF4C4C" w:rsidRPr="006908A7" w:rsidRDefault="00DF4C4C" w:rsidP="00DF4C4C">
      <w:pPr>
        <w:spacing w:line="240" w:lineRule="auto"/>
      </w:pPr>
      <w:r>
        <w:rPr>
          <w:b/>
        </w:rPr>
        <w:t xml:space="preserve">Loading Events: </w:t>
      </w:r>
      <w:r w:rsidR="006908A7">
        <w:t xml:space="preserve">Pressing the “Add Student” button on the </w:t>
      </w:r>
      <w:r w:rsidR="006908A7" w:rsidRPr="00AA731F">
        <w:rPr>
          <w:color w:val="4BACC6"/>
        </w:rPr>
        <w:t>16_Director_Student_List</w:t>
      </w:r>
      <w:r w:rsidR="006908A7">
        <w:t xml:space="preserve"> page.</w:t>
      </w:r>
    </w:p>
    <w:p w:rsidR="00DF4C4C" w:rsidRPr="00E225DF" w:rsidRDefault="00DF4C4C" w:rsidP="00DF4C4C">
      <w:pPr>
        <w:spacing w:line="240" w:lineRule="auto"/>
      </w:pPr>
    </w:p>
    <w:p w:rsidR="00DF4C4C" w:rsidRDefault="00DF4C4C" w:rsidP="00DF4C4C">
      <w:pPr>
        <w:spacing w:line="240" w:lineRule="auto"/>
        <w:rPr>
          <w:b/>
        </w:rPr>
      </w:pPr>
      <w:r>
        <w:rPr>
          <w:b/>
        </w:rPr>
        <w:t>Interface Elements:</w:t>
      </w:r>
    </w:p>
    <w:p w:rsidR="006908A7" w:rsidRDefault="006908A7" w:rsidP="006908A7">
      <w:pPr>
        <w:numPr>
          <w:ilvl w:val="0"/>
          <w:numId w:val="18"/>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6908A7" w:rsidRDefault="006908A7" w:rsidP="006908A7">
      <w:pPr>
        <w:numPr>
          <w:ilvl w:val="0"/>
          <w:numId w:val="18"/>
        </w:numPr>
        <w:spacing w:line="240" w:lineRule="auto"/>
      </w:pPr>
      <w:r>
        <w:t xml:space="preserve">A text box where the user can input the </w:t>
      </w:r>
      <w:proofErr w:type="spellStart"/>
      <w:r w:rsidR="009B18F0">
        <w:t>NetID</w:t>
      </w:r>
      <w:proofErr w:type="spellEnd"/>
      <w:r>
        <w:t xml:space="preserve"> of the student to be added.</w:t>
      </w:r>
    </w:p>
    <w:p w:rsidR="006908A7" w:rsidRDefault="006908A7" w:rsidP="006908A7">
      <w:pPr>
        <w:numPr>
          <w:ilvl w:val="0"/>
          <w:numId w:val="18"/>
        </w:numPr>
        <w:spacing w:line="240" w:lineRule="auto"/>
      </w:pPr>
      <w:r>
        <w:t>A text box where the user can input the First Name of the student to be added.</w:t>
      </w:r>
    </w:p>
    <w:p w:rsidR="006908A7" w:rsidRDefault="006908A7" w:rsidP="006908A7">
      <w:pPr>
        <w:numPr>
          <w:ilvl w:val="0"/>
          <w:numId w:val="18"/>
        </w:numPr>
        <w:spacing w:line="240" w:lineRule="auto"/>
      </w:pPr>
      <w:r>
        <w:t>A text box where the user can input the Last Name of the student to be added.</w:t>
      </w:r>
    </w:p>
    <w:p w:rsidR="006908A7" w:rsidRDefault="006908A7" w:rsidP="006908A7">
      <w:pPr>
        <w:numPr>
          <w:ilvl w:val="0"/>
          <w:numId w:val="18"/>
        </w:numPr>
        <w:spacing w:line="240" w:lineRule="auto"/>
      </w:pPr>
      <w:r>
        <w:t>A text box where the user can input the Password of the student to be added.</w:t>
      </w:r>
    </w:p>
    <w:p w:rsidR="006908A7" w:rsidRDefault="006908A7" w:rsidP="006908A7">
      <w:pPr>
        <w:numPr>
          <w:ilvl w:val="0"/>
          <w:numId w:val="18"/>
        </w:numPr>
        <w:spacing w:line="240" w:lineRule="auto"/>
      </w:pPr>
      <w:r>
        <w:t>A text box where the user can confirm the Password of the student to be added.</w:t>
      </w:r>
    </w:p>
    <w:p w:rsidR="006908A7" w:rsidRDefault="006908A7" w:rsidP="006908A7">
      <w:pPr>
        <w:numPr>
          <w:ilvl w:val="0"/>
          <w:numId w:val="18"/>
        </w:numPr>
        <w:spacing w:line="240" w:lineRule="auto"/>
      </w:pPr>
      <w:r>
        <w:t>A dropdown box where the user can enter the Major of the student to be added.</w:t>
      </w:r>
    </w:p>
    <w:p w:rsidR="006908A7" w:rsidRDefault="006908A7" w:rsidP="006908A7">
      <w:pPr>
        <w:numPr>
          <w:ilvl w:val="0"/>
          <w:numId w:val="18"/>
        </w:numPr>
        <w:spacing w:line="240" w:lineRule="auto"/>
      </w:pPr>
      <w:r>
        <w:t>A dropdown box where the user can enter the Advisor of the student to be added.</w:t>
      </w:r>
    </w:p>
    <w:p w:rsidR="006908A7" w:rsidRDefault="006908A7" w:rsidP="006908A7">
      <w:pPr>
        <w:numPr>
          <w:ilvl w:val="0"/>
          <w:numId w:val="18"/>
        </w:numPr>
        <w:spacing w:line="240" w:lineRule="auto"/>
      </w:pPr>
      <w:r>
        <w:t>A dropdown box where the user can enter the Position of the student to be added.</w:t>
      </w:r>
    </w:p>
    <w:p w:rsidR="006908A7" w:rsidRDefault="006908A7" w:rsidP="006908A7">
      <w:pPr>
        <w:numPr>
          <w:ilvl w:val="0"/>
          <w:numId w:val="18"/>
        </w:numPr>
        <w:spacing w:line="240" w:lineRule="auto"/>
      </w:pPr>
      <w:r>
        <w:t>A button to add the current student to the list of students in the class.</w:t>
      </w:r>
    </w:p>
    <w:p w:rsidR="006908A7" w:rsidRDefault="006908A7" w:rsidP="006908A7">
      <w:pPr>
        <w:numPr>
          <w:ilvl w:val="0"/>
          <w:numId w:val="18"/>
        </w:numPr>
        <w:spacing w:line="240" w:lineRule="auto"/>
      </w:pPr>
      <w:r>
        <w:t>An alert that pops up if the user inputs an incorrectly formatted password.</w:t>
      </w:r>
    </w:p>
    <w:p w:rsidR="006908A7" w:rsidRDefault="006908A7" w:rsidP="006908A7">
      <w:pPr>
        <w:numPr>
          <w:ilvl w:val="0"/>
          <w:numId w:val="18"/>
        </w:numPr>
        <w:spacing w:line="240" w:lineRule="auto"/>
      </w:pPr>
      <w:r>
        <w:t>An alert that pops up if the password and re-enter password fields don’t match.</w:t>
      </w:r>
    </w:p>
    <w:p w:rsidR="006908A7" w:rsidRDefault="006908A7" w:rsidP="006908A7">
      <w:pPr>
        <w:numPr>
          <w:ilvl w:val="0"/>
          <w:numId w:val="18"/>
        </w:numPr>
        <w:spacing w:line="240" w:lineRule="auto"/>
      </w:pPr>
      <w:r>
        <w:t xml:space="preserve">An alert that pops up if the user typed a </w:t>
      </w:r>
      <w:proofErr w:type="spellStart"/>
      <w:r w:rsidR="009B18F0">
        <w:t>NetID</w:t>
      </w:r>
      <w:proofErr w:type="spellEnd"/>
      <w:r>
        <w:t xml:space="preserve"> that is already taken.</w:t>
      </w:r>
    </w:p>
    <w:p w:rsidR="00A77B3E" w:rsidRDefault="006908A7" w:rsidP="006908A7">
      <w:pPr>
        <w:numPr>
          <w:ilvl w:val="0"/>
          <w:numId w:val="18"/>
        </w:numPr>
        <w:spacing w:line="240" w:lineRule="auto"/>
      </w:pPr>
      <w:r>
        <w:t>An alert that pops up if the user doesn’t fill out all of the fields.</w:t>
      </w:r>
    </w:p>
    <w:p w:rsidR="00651385" w:rsidRDefault="005D5523" w:rsidP="005D5523">
      <w:pPr>
        <w:numPr>
          <w:ilvl w:val="0"/>
          <w:numId w:val="18"/>
        </w:numPr>
        <w:spacing w:line="240" w:lineRule="auto"/>
      </w:pPr>
      <w:r w:rsidRPr="005D5523">
        <w:rPr>
          <w:rFonts w:eastAsia="Times New Roman"/>
        </w:rPr>
        <w:t>Page Trail. This allows the user to go back to the Director Main page (</w:t>
      </w:r>
      <w:r w:rsidRPr="005D5523">
        <w:rPr>
          <w:color w:val="4BACC6"/>
        </w:rPr>
        <w:t>15_Director_Page</w:t>
      </w:r>
      <w:r>
        <w:t>) or the Student List Page (</w:t>
      </w:r>
      <w:r w:rsidRPr="00AA731F">
        <w:rPr>
          <w:color w:val="4BACC6"/>
        </w:rPr>
        <w:t>16_Director_Student_List</w:t>
      </w:r>
      <w:r>
        <w:t>).</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18_Director_Student_View</w:t>
      </w:r>
    </w:p>
    <w:p w:rsidR="00A77B3E" w:rsidRDefault="00126CB8">
      <w:pPr>
        <w:spacing w:line="240" w:lineRule="auto"/>
      </w:pPr>
      <w:r>
        <w:t xml:space="preserve">Sketch: Todd </w:t>
      </w:r>
      <w:proofErr w:type="spellStart"/>
      <w:r>
        <w:t>Wegter</w:t>
      </w:r>
      <w:proofErr w:type="spellEnd"/>
      <w:r w:rsidR="000C0CCD">
        <w:t xml:space="preserve">, </w:t>
      </w:r>
      <w:proofErr w:type="spellStart"/>
      <w:r w:rsidR="000C0CCD">
        <w:t>Yifei</w:t>
      </w:r>
      <w:proofErr w:type="spellEnd"/>
      <w:r w:rsidR="000C0CCD">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B629C1">
      <w:pPr>
        <w:spacing w:line="240" w:lineRule="auto"/>
      </w:pPr>
      <w:r>
        <w:pict>
          <v:shape id="_x0000_i1041" type="#_x0000_t75" style="width:539.55pt;height:301.1pt">
            <v:imagedata r:id="rId26" o:title=""/>
          </v:shape>
        </w:pict>
      </w:r>
    </w:p>
    <w:p w:rsidR="0044369B" w:rsidRDefault="0044369B" w:rsidP="0044369B">
      <w:pPr>
        <w:spacing w:line="240" w:lineRule="auto"/>
      </w:pPr>
      <w:r>
        <w:rPr>
          <w:b/>
        </w:rPr>
        <w:t xml:space="preserve">Purpose: </w:t>
      </w:r>
      <w:r>
        <w:t>This screen is used for when the director wants to view the current information about a student.</w:t>
      </w:r>
    </w:p>
    <w:p w:rsidR="0044369B" w:rsidRPr="00E225DF" w:rsidRDefault="0044369B" w:rsidP="0044369B">
      <w:pPr>
        <w:spacing w:line="240" w:lineRule="auto"/>
      </w:pPr>
    </w:p>
    <w:p w:rsidR="0044369B" w:rsidRPr="006908A7" w:rsidRDefault="0044369B" w:rsidP="0044369B">
      <w:pPr>
        <w:spacing w:line="240" w:lineRule="auto"/>
      </w:pPr>
      <w:r>
        <w:rPr>
          <w:b/>
        </w:rPr>
        <w:t xml:space="preserve">Loading Events: </w:t>
      </w:r>
      <w:r>
        <w:t xml:space="preserve">Pressing the “View Student” button on the </w:t>
      </w:r>
      <w:r w:rsidRPr="0044369B">
        <w:rPr>
          <w:color w:val="4BACC6"/>
        </w:rPr>
        <w:t>16_Director_Student_List</w:t>
      </w:r>
      <w:r>
        <w:t xml:space="preserve"> page.</w:t>
      </w:r>
    </w:p>
    <w:p w:rsidR="0044369B" w:rsidRPr="00E225DF" w:rsidRDefault="0044369B" w:rsidP="0044369B">
      <w:pPr>
        <w:spacing w:line="240" w:lineRule="auto"/>
      </w:pPr>
    </w:p>
    <w:p w:rsidR="0044369B" w:rsidRDefault="0044369B" w:rsidP="0044369B">
      <w:pPr>
        <w:spacing w:line="240" w:lineRule="auto"/>
        <w:rPr>
          <w:b/>
        </w:rPr>
      </w:pPr>
      <w:r>
        <w:rPr>
          <w:b/>
        </w:rPr>
        <w:t>Interface Elements:</w:t>
      </w:r>
    </w:p>
    <w:p w:rsidR="0044369B" w:rsidRDefault="0044369B" w:rsidP="0044369B">
      <w:pPr>
        <w:numPr>
          <w:ilvl w:val="0"/>
          <w:numId w:val="19"/>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44369B" w:rsidRDefault="0044369B" w:rsidP="0044369B">
      <w:pPr>
        <w:numPr>
          <w:ilvl w:val="0"/>
          <w:numId w:val="19"/>
        </w:numPr>
        <w:spacing w:line="240" w:lineRule="auto"/>
      </w:pPr>
      <w:r>
        <w:t xml:space="preserve">A text </w:t>
      </w:r>
      <w:proofErr w:type="gramStart"/>
      <w:r>
        <w:t>box  that</w:t>
      </w:r>
      <w:proofErr w:type="gramEnd"/>
      <w:r>
        <w:t xml:space="preserve"> allows the user to search for a specific student.</w:t>
      </w:r>
    </w:p>
    <w:p w:rsidR="0044369B" w:rsidRDefault="0044369B" w:rsidP="0044369B">
      <w:pPr>
        <w:numPr>
          <w:ilvl w:val="0"/>
          <w:numId w:val="19"/>
        </w:numPr>
        <w:spacing w:line="240" w:lineRule="auto"/>
      </w:pPr>
      <w:r>
        <w:t xml:space="preserve">A button that when pressed will take the user to the </w:t>
      </w:r>
      <w:r w:rsidRPr="00AA731F">
        <w:rPr>
          <w:color w:val="4BACC6"/>
        </w:rPr>
        <w:t xml:space="preserve">20_Director_Student_View_Report </w:t>
      </w:r>
      <w:r>
        <w:t>page.</w:t>
      </w:r>
    </w:p>
    <w:p w:rsidR="0044369B" w:rsidRDefault="0044369B" w:rsidP="0044369B">
      <w:pPr>
        <w:numPr>
          <w:ilvl w:val="0"/>
          <w:numId w:val="19"/>
        </w:numPr>
        <w:spacing w:line="240" w:lineRule="auto"/>
      </w:pPr>
      <w:r>
        <w:t>A button that when pressed will take the user to the</w:t>
      </w:r>
      <w:r w:rsidRPr="00AA731F">
        <w:rPr>
          <w:color w:val="4BACC6"/>
        </w:rPr>
        <w:t xml:space="preserve">19_Director_Student_Edit_Info </w:t>
      </w:r>
      <w:r>
        <w:t>page.</w:t>
      </w:r>
    </w:p>
    <w:p w:rsidR="0044369B" w:rsidRDefault="0044369B" w:rsidP="0044369B">
      <w:pPr>
        <w:numPr>
          <w:ilvl w:val="0"/>
          <w:numId w:val="19"/>
        </w:numPr>
        <w:spacing w:line="240" w:lineRule="auto"/>
      </w:pPr>
      <w:r>
        <w:t xml:space="preserve">A button that when pressed will </w:t>
      </w:r>
      <w:r w:rsidR="006F66E6">
        <w:t>al</w:t>
      </w:r>
      <w:r w:rsidR="00503A1F">
        <w:t>low user to edit student record.</w:t>
      </w:r>
    </w:p>
    <w:p w:rsidR="0044369B" w:rsidRDefault="0044369B" w:rsidP="0044369B">
      <w:pPr>
        <w:numPr>
          <w:ilvl w:val="0"/>
          <w:numId w:val="19"/>
        </w:numPr>
        <w:spacing w:line="240" w:lineRule="auto"/>
      </w:pPr>
      <w:r>
        <w:t>A button that allows the user to go from this student to the previous student in the list.</w:t>
      </w:r>
    </w:p>
    <w:p w:rsidR="0044369B" w:rsidRDefault="0044369B" w:rsidP="0044369B">
      <w:pPr>
        <w:numPr>
          <w:ilvl w:val="0"/>
          <w:numId w:val="19"/>
        </w:numPr>
        <w:spacing w:line="240" w:lineRule="auto"/>
      </w:pPr>
      <w:r>
        <w:t>A button that allows the user to go from this student to the next student in the list.</w:t>
      </w:r>
    </w:p>
    <w:p w:rsidR="0044369B" w:rsidRPr="0044369B" w:rsidRDefault="0044369B" w:rsidP="0044369B">
      <w:pPr>
        <w:numPr>
          <w:ilvl w:val="0"/>
          <w:numId w:val="19"/>
        </w:numPr>
        <w:spacing w:line="240" w:lineRule="auto"/>
      </w:pPr>
      <w:r>
        <w:t xml:space="preserve">A back button that will take the user to the </w:t>
      </w:r>
      <w:r w:rsidRPr="00AA731F">
        <w:rPr>
          <w:color w:val="4BACC6"/>
        </w:rPr>
        <w:t xml:space="preserve">16_Director_Student_List </w:t>
      </w:r>
      <w:r>
        <w:rPr>
          <w:color w:val="auto"/>
        </w:rPr>
        <w:t>page.</w:t>
      </w:r>
    </w:p>
    <w:p w:rsidR="0044369B" w:rsidRDefault="0044369B" w:rsidP="0044369B">
      <w:pPr>
        <w:numPr>
          <w:ilvl w:val="0"/>
          <w:numId w:val="19"/>
        </w:numPr>
        <w:spacing w:line="240" w:lineRule="auto"/>
      </w:pPr>
      <w:r>
        <w:t>A box that displays information about the student the user is currently viewing.</w:t>
      </w:r>
    </w:p>
    <w:p w:rsidR="0044369B" w:rsidRDefault="0044369B" w:rsidP="0044369B">
      <w:pPr>
        <w:numPr>
          <w:ilvl w:val="0"/>
          <w:numId w:val="19"/>
        </w:numPr>
        <w:spacing w:line="240" w:lineRule="auto"/>
      </w:pPr>
      <w:r>
        <w:t>An alert that pops up if the user searches for a student that is not in the list.</w:t>
      </w:r>
    </w:p>
    <w:p w:rsidR="0044369B" w:rsidRDefault="0044369B" w:rsidP="0044369B">
      <w:pPr>
        <w:numPr>
          <w:ilvl w:val="0"/>
          <w:numId w:val="19"/>
        </w:numPr>
        <w:spacing w:line="240" w:lineRule="auto"/>
      </w:pPr>
      <w:r w:rsidRPr="005D5523">
        <w:rPr>
          <w:rFonts w:eastAsia="Times New Roman"/>
        </w:rPr>
        <w:t>Page Trail. This allows the user to go back to the Director Main page (</w:t>
      </w:r>
      <w:r w:rsidRPr="005D5523">
        <w:rPr>
          <w:color w:val="4BACC6"/>
        </w:rPr>
        <w:t>15_Director_Page</w:t>
      </w:r>
      <w:r>
        <w:t>) or the Student List Page (</w:t>
      </w:r>
      <w:r w:rsidRPr="0044369B">
        <w:rPr>
          <w:color w:val="4BACC6"/>
        </w:rPr>
        <w:t>16_Director_Student_List</w:t>
      </w:r>
      <w:r>
        <w:t>).</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42BF6" w:rsidRDefault="00642BF6">
      <w:pPr>
        <w:spacing w:line="240" w:lineRule="auto"/>
      </w:pPr>
    </w:p>
    <w:p w:rsidR="00A77B3E" w:rsidRDefault="00575330">
      <w:pPr>
        <w:spacing w:line="240" w:lineRule="auto"/>
      </w:pPr>
      <w:r>
        <w:br w:type="page"/>
      </w:r>
      <w:r w:rsidR="00126CB8">
        <w:lastRenderedPageBreak/>
        <w:t>19_Director_Student_Edit_Info</w:t>
      </w:r>
    </w:p>
    <w:p w:rsidR="00A77B3E" w:rsidRDefault="00126CB8">
      <w:pPr>
        <w:spacing w:line="240" w:lineRule="auto"/>
      </w:pPr>
      <w:r>
        <w:t>Sketch: Todd Wegter</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B629C1">
      <w:pPr>
        <w:spacing w:line="240" w:lineRule="auto"/>
      </w:pPr>
      <w:r>
        <w:pict>
          <v:shape id="_x0000_i1042" type="#_x0000_t75" style="width:539.55pt;height:297.35pt">
            <v:imagedata r:id="rId27" o:title=""/>
          </v:shape>
        </w:pict>
      </w:r>
    </w:p>
    <w:p w:rsidR="005C1AAE" w:rsidRDefault="005C1AAE" w:rsidP="005C1AAE">
      <w:r w:rsidRPr="009D3788">
        <w:rPr>
          <w:b/>
          <w:u w:val="single"/>
        </w:rPr>
        <w:t>Purpose</w:t>
      </w:r>
      <w:r w:rsidRPr="009D3788">
        <w:rPr>
          <w:u w:val="single"/>
        </w:rPr>
        <w:t>:</w:t>
      </w:r>
      <w:r>
        <w:t xml:space="preserve"> Allow director to modify student’s information </w:t>
      </w:r>
    </w:p>
    <w:p w:rsidR="00F26B50" w:rsidRDefault="00F26B50" w:rsidP="005C1AAE"/>
    <w:p w:rsidR="005C1AAE" w:rsidRDefault="009D3788" w:rsidP="005C1AAE">
      <w:pPr>
        <w:spacing w:line="240" w:lineRule="auto"/>
      </w:pPr>
      <w:r>
        <w:rPr>
          <w:b/>
          <w:u w:val="single"/>
        </w:rPr>
        <w:t>Loading Events</w:t>
      </w:r>
      <w:r w:rsidR="005C1AAE" w:rsidRPr="009D3788">
        <w:rPr>
          <w:b/>
          <w:u w:val="single"/>
        </w:rPr>
        <w:t>:</w:t>
      </w:r>
      <w:r w:rsidR="005C1AAE">
        <w:t xml:space="preserve"> User presses “</w:t>
      </w:r>
      <w:r w:rsidR="005C1AAE">
        <w:rPr>
          <w:rFonts w:eastAsia="Times New Roman"/>
          <w:lang w:eastAsia="zh-CN"/>
        </w:rPr>
        <w:t>Edit Student Info</w:t>
      </w:r>
      <w:r w:rsidR="005C1AAE">
        <w:t xml:space="preserve">” button on View Student </w:t>
      </w:r>
      <w:r w:rsidR="00DB3027">
        <w:t>Window (</w:t>
      </w:r>
      <w:r w:rsidR="005C1AAE">
        <w:t xml:space="preserve">Screen </w:t>
      </w:r>
      <w:r w:rsidR="005C1AAE" w:rsidRPr="008872D5">
        <w:rPr>
          <w:color w:val="548DD4"/>
        </w:rPr>
        <w:t>18_Director_Student_View</w:t>
      </w:r>
      <w:r w:rsidR="005C1AAE">
        <w:t>)</w:t>
      </w:r>
    </w:p>
    <w:p w:rsidR="005C1AAE" w:rsidRDefault="005C1AAE" w:rsidP="005C1AAE"/>
    <w:p w:rsidR="005C1AAE" w:rsidRPr="009D3788" w:rsidRDefault="009D3788" w:rsidP="005C1AAE">
      <w:pPr>
        <w:rPr>
          <w:b/>
          <w:u w:val="single"/>
        </w:rPr>
      </w:pPr>
      <w:r>
        <w:rPr>
          <w:b/>
          <w:u w:val="single"/>
        </w:rPr>
        <w:t>Interface Elements</w:t>
      </w:r>
      <w:r w:rsidR="005C1AAE" w:rsidRPr="009D3788">
        <w:rPr>
          <w:b/>
          <w:u w:val="single"/>
        </w:rPr>
        <w:t xml:space="preserve">: </w:t>
      </w:r>
    </w:p>
    <w:p w:rsidR="005C1AAE" w:rsidRDefault="00BA240C" w:rsidP="005C1AAE">
      <w:r>
        <w:t xml:space="preserve">1. The text field allows director </w:t>
      </w:r>
      <w:r w:rsidR="003E5802">
        <w:t xml:space="preserve">to </w:t>
      </w:r>
      <w:r>
        <w:t>manually</w:t>
      </w:r>
      <w:r w:rsidR="002E0F04">
        <w:t xml:space="preserve"> </w:t>
      </w:r>
      <w:r w:rsidR="00104ADB">
        <w:t>edit</w:t>
      </w:r>
      <w:r w:rsidR="002E0F04">
        <w:t xml:space="preserve"> student’s</w:t>
      </w:r>
      <w:r>
        <w:t xml:space="preserve"> </w:t>
      </w:r>
      <w:r w:rsidR="00DB3027">
        <w:t>first</w:t>
      </w:r>
      <w:r w:rsidR="002E0F04">
        <w:t xml:space="preserve"> </w:t>
      </w:r>
      <w:r w:rsidR="003E5802">
        <w:t>name</w:t>
      </w:r>
    </w:p>
    <w:p w:rsidR="002E0F04" w:rsidRDefault="002E0F04" w:rsidP="005C1AAE">
      <w:r>
        <w:t xml:space="preserve">2. The text field allows director to manually </w:t>
      </w:r>
      <w:r w:rsidR="00104ADB">
        <w:t xml:space="preserve">edit </w:t>
      </w:r>
      <w:r>
        <w:t>student’s last name</w:t>
      </w:r>
    </w:p>
    <w:p w:rsidR="005C1AAE" w:rsidRDefault="004B1D52" w:rsidP="005C1AAE">
      <w:r>
        <w:t>3</w:t>
      </w:r>
      <w:r w:rsidR="005C1AAE">
        <w:t xml:space="preserve">. The text field allows </w:t>
      </w:r>
      <w:r>
        <w:t xml:space="preserve">director to </w:t>
      </w:r>
      <w:r w:rsidR="00104ADB">
        <w:t xml:space="preserve">edit </w:t>
      </w:r>
      <w:r>
        <w:t>student’s major</w:t>
      </w:r>
    </w:p>
    <w:p w:rsidR="004B1D52" w:rsidRDefault="004B1D52" w:rsidP="004B1D52">
      <w:r>
        <w:t xml:space="preserve">4. The text field allows director to </w:t>
      </w:r>
      <w:r w:rsidR="00104ADB">
        <w:t>edit</w:t>
      </w:r>
      <w:r>
        <w:t xml:space="preserve"> student’s advisor</w:t>
      </w:r>
    </w:p>
    <w:p w:rsidR="005C1AAE" w:rsidRDefault="004B1D52" w:rsidP="005C1AAE">
      <w:r>
        <w:t xml:space="preserve">5. The text field allows director to </w:t>
      </w:r>
      <w:r w:rsidR="00104ADB">
        <w:t xml:space="preserve">edit </w:t>
      </w:r>
      <w:r>
        <w:t>student’s position</w:t>
      </w:r>
    </w:p>
    <w:p w:rsidR="005C1AAE" w:rsidRDefault="005C1AAE" w:rsidP="005C1AAE">
      <w:r>
        <w:t>6.</w:t>
      </w:r>
      <w:r w:rsidR="004B1D52">
        <w:t xml:space="preserve"> The alert </w:t>
      </w:r>
      <w:r w:rsidR="00E54B04">
        <w:t>message invalid input</w:t>
      </w:r>
    </w:p>
    <w:p w:rsidR="00067E3B" w:rsidRDefault="005C1AAE" w:rsidP="005C1AAE">
      <w:r>
        <w:t>7.</w:t>
      </w:r>
      <w:r w:rsidR="00067E3B">
        <w:t xml:space="preserve"> If the director click the questi</w:t>
      </w:r>
      <w:r w:rsidR="005916AF">
        <w:t xml:space="preserve">on mark, then a help window </w:t>
      </w:r>
      <w:r w:rsidR="001E0354">
        <w:t>appear (</w:t>
      </w:r>
      <w:proofErr w:type="gramStart"/>
      <w:r w:rsidR="00BC746F">
        <w:t xml:space="preserve">Screen  </w:t>
      </w:r>
      <w:r w:rsidR="00BC746F" w:rsidRPr="00BC746F">
        <w:rPr>
          <w:color w:val="548DD4"/>
        </w:rPr>
        <w:t>27</w:t>
      </w:r>
      <w:proofErr w:type="gramEnd"/>
      <w:r w:rsidR="00BC746F" w:rsidRPr="00BC746F">
        <w:rPr>
          <w:color w:val="548DD4"/>
        </w:rPr>
        <w:t>_Help</w:t>
      </w:r>
      <w:r w:rsidR="00BC746F">
        <w:t>)</w:t>
      </w:r>
      <w:r w:rsidR="00067E3B">
        <w:t>.</w:t>
      </w:r>
    </w:p>
    <w:p w:rsidR="005C1AAE" w:rsidRDefault="001D7181" w:rsidP="005C1AAE">
      <w:r>
        <w:t xml:space="preserve">8. The </w:t>
      </w:r>
      <w:r w:rsidR="001E0354">
        <w:t>“Finish”</w:t>
      </w:r>
      <w:r w:rsidR="005C1AAE">
        <w:t xml:space="preserve"> button </w:t>
      </w:r>
      <w:r w:rsidR="00104ADB">
        <w:t>returns</w:t>
      </w:r>
      <w:r w:rsidR="005C1AAE">
        <w:t xml:space="preserve"> </w:t>
      </w:r>
      <w:r w:rsidR="001E0354">
        <w:t>to</w:t>
      </w:r>
      <w:r w:rsidR="00D4668F">
        <w:t xml:space="preserve"> the</w:t>
      </w:r>
      <w:r w:rsidR="001E0354">
        <w:t xml:space="preserve"> View Student </w:t>
      </w:r>
      <w:r w:rsidR="00D4668F">
        <w:t>web</w:t>
      </w:r>
      <w:r w:rsidR="006D7338">
        <w:t xml:space="preserve"> </w:t>
      </w:r>
      <w:proofErr w:type="gramStart"/>
      <w:r w:rsidR="003F6E00">
        <w:t>page(</w:t>
      </w:r>
      <w:proofErr w:type="gramEnd"/>
      <w:r w:rsidR="005C1AAE">
        <w:t xml:space="preserve">Screen </w:t>
      </w:r>
      <w:r w:rsidR="001E0354" w:rsidRPr="008872D5">
        <w:rPr>
          <w:color w:val="548DD4"/>
        </w:rPr>
        <w:t>18_Director_Student_View</w:t>
      </w:r>
      <w:r w:rsidR="005C1AAE">
        <w:t>)</w:t>
      </w:r>
    </w:p>
    <w:p w:rsidR="006A0C0B" w:rsidRDefault="006A0C0B" w:rsidP="006A0C0B">
      <w:pPr>
        <w:spacing w:line="240" w:lineRule="auto"/>
      </w:pPr>
      <w:proofErr w:type="gramStart"/>
      <w:r>
        <w:t>9.</w:t>
      </w:r>
      <w:r w:rsidR="009B18F0">
        <w:rPr>
          <w:rFonts w:eastAsia="Times New Roman"/>
        </w:rPr>
        <w:t xml:space="preserve"> Page Trail</w:t>
      </w:r>
      <w:r w:rsidRPr="005D5523">
        <w:rPr>
          <w:rFonts w:eastAsia="Times New Roman"/>
        </w:rPr>
        <w:t>.</w:t>
      </w:r>
      <w:proofErr w:type="gramEnd"/>
      <w:r w:rsidRPr="005D5523">
        <w:rPr>
          <w:rFonts w:eastAsia="Times New Roman"/>
        </w:rPr>
        <w:t xml:space="preserve"> This allows the user to go back to the Director Main page (</w:t>
      </w:r>
      <w:r w:rsidRPr="005D5523">
        <w:rPr>
          <w:color w:val="4BACC6"/>
        </w:rPr>
        <w:t>15_Director_Page</w:t>
      </w:r>
      <w:r>
        <w:t>) or the Student List Page (</w:t>
      </w:r>
      <w:r w:rsidRPr="00AA731F">
        <w:rPr>
          <w:color w:val="4BACC6"/>
        </w:rPr>
        <w:t>16_Director_Student_List</w:t>
      </w:r>
      <w:r>
        <w:t>) or View Student (</w:t>
      </w:r>
      <w:r w:rsidRPr="006A0C0B">
        <w:rPr>
          <w:color w:val="4BACC6"/>
        </w:rPr>
        <w:t>18_Director_Student_View</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B46B70" w:rsidRDefault="00B46B70">
      <w:pPr>
        <w:spacing w:line="240" w:lineRule="auto"/>
      </w:pPr>
    </w:p>
    <w:p w:rsidR="00B46B70" w:rsidRDefault="00B46B70">
      <w:pPr>
        <w:spacing w:line="240" w:lineRule="auto"/>
      </w:pPr>
    </w:p>
    <w:p w:rsidR="005C4101" w:rsidRDefault="005C4101">
      <w:pPr>
        <w:spacing w:line="240" w:lineRule="auto"/>
      </w:pPr>
    </w:p>
    <w:p w:rsidR="00A77B3E" w:rsidRDefault="00126CB8">
      <w:pPr>
        <w:spacing w:line="240" w:lineRule="auto"/>
      </w:pPr>
      <w:r>
        <w:lastRenderedPageBreak/>
        <w:t>20_Director_Student_View_Report</w:t>
      </w:r>
    </w:p>
    <w:p w:rsidR="00A77B3E" w:rsidRDefault="00126CB8">
      <w:pPr>
        <w:spacing w:line="240" w:lineRule="auto"/>
      </w:pPr>
      <w:r>
        <w:t xml:space="preserve">Sketch: Todd </w:t>
      </w:r>
      <w:proofErr w:type="spellStart"/>
      <w:r>
        <w:t>Wegter</w:t>
      </w:r>
      <w:proofErr w:type="spellEnd"/>
      <w:r w:rsidR="00D11CAC">
        <w:t xml:space="preserve">, </w:t>
      </w:r>
      <w:proofErr w:type="spellStart"/>
      <w:r w:rsidR="00D11CAC">
        <w:t>Yifei</w:t>
      </w:r>
      <w:proofErr w:type="spellEnd"/>
      <w:r w:rsidR="00D11CAC">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B629C1">
      <w:pPr>
        <w:spacing w:line="240" w:lineRule="auto"/>
      </w:pPr>
      <w:r>
        <w:pict>
          <v:shape id="_x0000_i1043" type="#_x0000_t75" style="width:458.2pt;height:333.8pt">
            <v:imagedata r:id="rId28" o:title=""/>
          </v:shape>
        </w:pict>
      </w:r>
    </w:p>
    <w:p w:rsidR="00870833" w:rsidRDefault="00870833" w:rsidP="00870833">
      <w:r w:rsidRPr="009D3788">
        <w:rPr>
          <w:b/>
          <w:u w:val="single"/>
        </w:rPr>
        <w:t>Purpose</w:t>
      </w:r>
      <w:r w:rsidRPr="009D3788">
        <w:rPr>
          <w:u w:val="single"/>
        </w:rPr>
        <w:t>:</w:t>
      </w:r>
      <w:r>
        <w:t xml:space="preserve"> </w:t>
      </w:r>
      <w:r w:rsidR="002215E7">
        <w:t>D</w:t>
      </w:r>
      <w:r>
        <w:t>irector</w:t>
      </w:r>
      <w:r w:rsidR="00B46B70">
        <w:t xml:space="preserve"> </w:t>
      </w:r>
      <w:r w:rsidR="00A80733">
        <w:t xml:space="preserve">can </w:t>
      </w:r>
      <w:r>
        <w:t>view stud</w:t>
      </w:r>
      <w:r w:rsidR="002C0CCF">
        <w:t>ent’s attendance in bar graph</w:t>
      </w:r>
    </w:p>
    <w:p w:rsidR="00870833" w:rsidRDefault="00870833" w:rsidP="00870833"/>
    <w:p w:rsidR="00870833" w:rsidRDefault="009D3788" w:rsidP="00870833">
      <w:pPr>
        <w:spacing w:line="240" w:lineRule="auto"/>
      </w:pPr>
      <w:r>
        <w:rPr>
          <w:b/>
          <w:u w:val="single"/>
        </w:rPr>
        <w:t>Loading Events</w:t>
      </w:r>
      <w:r w:rsidR="00870833" w:rsidRPr="00BA134B">
        <w:rPr>
          <w:b/>
        </w:rPr>
        <w:t>:</w:t>
      </w:r>
      <w:r w:rsidR="00870833">
        <w:t xml:space="preserve"> User presses “</w:t>
      </w:r>
      <w:r w:rsidR="00CF357F">
        <w:rPr>
          <w:rFonts w:eastAsia="Times New Roman"/>
          <w:lang w:eastAsia="zh-CN"/>
        </w:rPr>
        <w:t xml:space="preserve">View Individual Reports and Absence </w:t>
      </w:r>
      <w:r w:rsidR="001F39A0">
        <w:rPr>
          <w:rFonts w:eastAsia="Times New Roman"/>
          <w:lang w:eastAsia="zh-CN"/>
        </w:rPr>
        <w:t>Forms”</w:t>
      </w:r>
      <w:r w:rsidR="00870833">
        <w:t xml:space="preserve"> button on View Student </w:t>
      </w:r>
      <w:r w:rsidR="001F39A0">
        <w:t xml:space="preserve">Window </w:t>
      </w:r>
      <w:proofErr w:type="gramStart"/>
      <w:r w:rsidR="00CE7CBE">
        <w:t>page</w:t>
      </w:r>
      <w:r w:rsidR="001F39A0">
        <w:t>(</w:t>
      </w:r>
      <w:proofErr w:type="gramEnd"/>
      <w:r w:rsidR="00870833">
        <w:t xml:space="preserve">Screen </w:t>
      </w:r>
      <w:r w:rsidR="00870833" w:rsidRPr="008872D5">
        <w:rPr>
          <w:color w:val="548DD4"/>
        </w:rPr>
        <w:t>18_Director_Student_View</w:t>
      </w:r>
      <w:r w:rsidR="00870833">
        <w:t>)</w:t>
      </w:r>
    </w:p>
    <w:p w:rsidR="00870833" w:rsidRDefault="00870833" w:rsidP="00870833"/>
    <w:p w:rsidR="00870833" w:rsidRPr="00BA134B" w:rsidRDefault="00870833" w:rsidP="00870833">
      <w:pPr>
        <w:rPr>
          <w:b/>
        </w:rPr>
      </w:pPr>
      <w:r w:rsidRPr="009D3788">
        <w:rPr>
          <w:b/>
          <w:u w:val="single"/>
        </w:rPr>
        <w:t xml:space="preserve">Interface </w:t>
      </w:r>
      <w:r w:rsidR="009D3788">
        <w:rPr>
          <w:b/>
          <w:u w:val="single"/>
        </w:rPr>
        <w:t>Elements</w:t>
      </w:r>
      <w:r w:rsidRPr="00BA134B">
        <w:rPr>
          <w:b/>
        </w:rPr>
        <w:t xml:space="preserve">: </w:t>
      </w:r>
    </w:p>
    <w:p w:rsidR="003E6FBE" w:rsidRDefault="00870833" w:rsidP="00870833">
      <w:r>
        <w:t xml:space="preserve">1. The </w:t>
      </w:r>
      <w:r w:rsidR="00CF357F">
        <w:t>bar graph shows a student’s attendance</w:t>
      </w:r>
      <w:r w:rsidR="00B66814">
        <w:t xml:space="preserve"> </w:t>
      </w:r>
    </w:p>
    <w:p w:rsidR="00870833" w:rsidRDefault="00870833" w:rsidP="00870833">
      <w:r>
        <w:t xml:space="preserve">2. </w:t>
      </w:r>
      <w:r w:rsidR="00DE2B0F">
        <w:t>A drop down menu for selecting what to sort by</w:t>
      </w:r>
    </w:p>
    <w:p w:rsidR="00DE2B0F" w:rsidRDefault="00870833" w:rsidP="00870833">
      <w:r>
        <w:t xml:space="preserve">3. </w:t>
      </w:r>
      <w:r w:rsidR="00DE2B0F">
        <w:t>A drop down menu for selecting the timeline</w:t>
      </w:r>
    </w:p>
    <w:p w:rsidR="00870833" w:rsidRDefault="00870833" w:rsidP="00870833">
      <w:r>
        <w:t xml:space="preserve">4. </w:t>
      </w:r>
      <w:r w:rsidR="00DE2B0F">
        <w:t>A</w:t>
      </w:r>
      <w:r w:rsidR="00BB738E">
        <w:t xml:space="preserve"> calendar</w:t>
      </w:r>
      <w:r w:rsidR="00DE2B0F">
        <w:t xml:space="preserve"> to</w:t>
      </w:r>
      <w:r w:rsidR="00BB738E">
        <w:t xml:space="preserve"> </w:t>
      </w:r>
      <w:r w:rsidR="00DE2B0F">
        <w:t xml:space="preserve">display the date </w:t>
      </w:r>
    </w:p>
    <w:p w:rsidR="005D3B19" w:rsidRDefault="005D3B19" w:rsidP="00870833">
      <w:r>
        <w:t xml:space="preserve">5. The tabs shows different types of graphs and forms </w:t>
      </w:r>
    </w:p>
    <w:p w:rsidR="00870833" w:rsidRDefault="00DE2B0F" w:rsidP="00870833">
      <w:r>
        <w:t>6. The</w:t>
      </w:r>
      <w:r w:rsidR="00B15AEE">
        <w:t xml:space="preserve"> title shows</w:t>
      </w:r>
      <w:r w:rsidR="00D52989">
        <w:t xml:space="preserve"> the</w:t>
      </w:r>
      <w:r w:rsidR="0008406D">
        <w:t xml:space="preserve"> </w:t>
      </w:r>
      <w:r w:rsidR="00B15AEE">
        <w:t>student</w:t>
      </w:r>
      <w:r w:rsidR="0008406D">
        <w:t>’s</w:t>
      </w:r>
      <w:r w:rsidR="00872EB0">
        <w:t xml:space="preserve"> </w:t>
      </w:r>
      <w:proofErr w:type="spellStart"/>
      <w:r w:rsidR="009B18F0">
        <w:t>NetID</w:t>
      </w:r>
      <w:proofErr w:type="spellEnd"/>
      <w:r w:rsidR="00872EB0">
        <w:t xml:space="preserve"> and </w:t>
      </w:r>
      <w:r w:rsidR="00B15AEE">
        <w:t>n</w:t>
      </w:r>
      <w:r w:rsidR="00872EB0">
        <w:t xml:space="preserve">ame </w:t>
      </w:r>
    </w:p>
    <w:p w:rsidR="00870833" w:rsidRDefault="00DE2B0F" w:rsidP="00870833">
      <w:r>
        <w:t xml:space="preserve">7. </w:t>
      </w:r>
      <w:r w:rsidR="007C6D52">
        <w:t>The</w:t>
      </w:r>
      <w:r w:rsidR="00323B5E">
        <w:t xml:space="preserve"> </w:t>
      </w:r>
      <w:r w:rsidR="007C6D52">
        <w:t>“Back”</w:t>
      </w:r>
      <w:r w:rsidR="00870833">
        <w:t xml:space="preserve"> button return</w:t>
      </w:r>
      <w:r w:rsidR="002E734E">
        <w:t>s</w:t>
      </w:r>
      <w:r w:rsidR="00870833">
        <w:t xml:space="preserve"> back to</w:t>
      </w:r>
      <w:r w:rsidR="007C6D52">
        <w:t xml:space="preserve"> the</w:t>
      </w:r>
      <w:r w:rsidR="00870833">
        <w:t xml:space="preserve"> </w:t>
      </w:r>
      <w:r w:rsidR="00BB738E">
        <w:t xml:space="preserve">student </w:t>
      </w:r>
      <w:r w:rsidR="002E734E">
        <w:t>view (</w:t>
      </w:r>
      <w:r w:rsidR="00870833">
        <w:t xml:space="preserve">Screen </w:t>
      </w:r>
      <w:r w:rsidR="0010368F" w:rsidRPr="0010368F">
        <w:rPr>
          <w:color w:val="548DD4"/>
        </w:rPr>
        <w:t>18_Director_Student_View</w:t>
      </w:r>
      <w:r w:rsidR="00870833">
        <w:t>)</w:t>
      </w:r>
    </w:p>
    <w:p w:rsidR="00550181" w:rsidRDefault="00550181" w:rsidP="00550181">
      <w:r>
        <w:t>8. If the director click the question mark, then a help window appear (</w:t>
      </w:r>
      <w:proofErr w:type="gramStart"/>
      <w:r>
        <w:t xml:space="preserve">Screen  </w:t>
      </w:r>
      <w:r w:rsidRPr="00BC746F">
        <w:rPr>
          <w:color w:val="548DD4"/>
        </w:rPr>
        <w:t>27</w:t>
      </w:r>
      <w:proofErr w:type="gramEnd"/>
      <w:r w:rsidRPr="00BC746F">
        <w:rPr>
          <w:color w:val="548DD4"/>
        </w:rPr>
        <w:t>_Help</w:t>
      </w:r>
      <w:r>
        <w:t>).</w:t>
      </w:r>
    </w:p>
    <w:p w:rsidR="00BE7A50" w:rsidRDefault="00BE7A50" w:rsidP="00BE7A50">
      <w:pPr>
        <w:spacing w:line="240" w:lineRule="auto"/>
      </w:pPr>
      <w:proofErr w:type="gramStart"/>
      <w:r>
        <w:t>9.</w:t>
      </w:r>
      <w:r w:rsidRPr="006A0C0B">
        <w:rPr>
          <w:rFonts w:eastAsia="Times New Roman"/>
        </w:rPr>
        <w:t xml:space="preserve"> </w:t>
      </w:r>
      <w:r w:rsidRPr="005D5523">
        <w:rPr>
          <w:rFonts w:eastAsia="Times New Roman"/>
        </w:rPr>
        <w:t>Page Trail.</w:t>
      </w:r>
      <w:proofErr w:type="gramEnd"/>
      <w:r w:rsidRPr="005D5523">
        <w:rPr>
          <w:rFonts w:eastAsia="Times New Roman"/>
        </w:rPr>
        <w:t xml:space="preserve"> This allows the user to go back to the Director Main page (</w:t>
      </w:r>
      <w:r w:rsidRPr="005D5523">
        <w:rPr>
          <w:color w:val="4BACC6"/>
        </w:rPr>
        <w:t>15_Director_Page</w:t>
      </w:r>
      <w:r>
        <w:t>) or the Student List Page (</w:t>
      </w:r>
      <w:r w:rsidRPr="00AA731F">
        <w:rPr>
          <w:color w:val="4BACC6"/>
        </w:rPr>
        <w:t>16_Director_Student_List</w:t>
      </w:r>
      <w:r>
        <w:t>) or View Student (</w:t>
      </w:r>
      <w:r w:rsidRPr="006A0C0B">
        <w:rPr>
          <w:color w:val="4BACC6"/>
        </w:rPr>
        <w:t>18_Director_Student_View</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550181" w:rsidRDefault="00550181" w:rsidP="00870833"/>
    <w:p w:rsidR="00870833" w:rsidRDefault="00870833" w:rsidP="00870833">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A77B3E" w:rsidRDefault="00126CB8">
      <w:pPr>
        <w:spacing w:line="240" w:lineRule="auto"/>
      </w:pPr>
      <w:r>
        <w:t>21_Director_View_Class_Report</w:t>
      </w:r>
    </w:p>
    <w:p w:rsidR="00A77B3E" w:rsidRDefault="00126CB8">
      <w:pPr>
        <w:spacing w:line="240" w:lineRule="auto"/>
      </w:pPr>
      <w:r>
        <w:t xml:space="preserve">Sketch: Todd </w:t>
      </w:r>
      <w:proofErr w:type="spellStart"/>
      <w:r>
        <w:t>Wegter</w:t>
      </w:r>
      <w:proofErr w:type="spellEnd"/>
      <w:r w:rsidR="00D11CAC">
        <w:t>,</w:t>
      </w:r>
      <w:r w:rsidR="00D11CAC" w:rsidRPr="00D11CAC">
        <w:t xml:space="preserve"> </w:t>
      </w:r>
      <w:proofErr w:type="spellStart"/>
      <w:r w:rsidR="00D11CAC">
        <w:t>Yifei</w:t>
      </w:r>
      <w:proofErr w:type="spellEnd"/>
      <w:r w:rsidR="00D11CAC">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B629C1">
      <w:pPr>
        <w:spacing w:line="240" w:lineRule="auto"/>
      </w:pPr>
      <w:r>
        <w:pict>
          <v:shape id="_x0000_i1044" type="#_x0000_t75" style="width:449.75pt;height:330.1pt">
            <v:imagedata r:id="rId29" o:title=""/>
          </v:shape>
        </w:pict>
      </w:r>
    </w:p>
    <w:p w:rsidR="00A77B3E" w:rsidRDefault="00A77B3E">
      <w:pPr>
        <w:spacing w:line="240" w:lineRule="auto"/>
      </w:pPr>
    </w:p>
    <w:p w:rsidR="00A77B3E" w:rsidRDefault="00A77B3E">
      <w:pPr>
        <w:spacing w:line="240" w:lineRule="auto"/>
      </w:pPr>
    </w:p>
    <w:p w:rsidR="00AA3E02" w:rsidRDefault="00AA3E02" w:rsidP="00AA3E02">
      <w:r w:rsidRPr="009D3788">
        <w:rPr>
          <w:b/>
          <w:u w:val="single"/>
        </w:rPr>
        <w:t>Purpose</w:t>
      </w:r>
      <w:r w:rsidRPr="009D3788">
        <w:rPr>
          <w:u w:val="single"/>
        </w:rPr>
        <w:t>:</w:t>
      </w:r>
      <w:r>
        <w:t xml:space="preserve"> Director can view student’s attendance in bar graph</w:t>
      </w:r>
    </w:p>
    <w:p w:rsidR="00AA3E02" w:rsidRDefault="00AA3E02" w:rsidP="00AA3E02"/>
    <w:p w:rsidR="00AA3E02" w:rsidRDefault="009D3788" w:rsidP="00AA3E02">
      <w:pPr>
        <w:spacing w:line="240" w:lineRule="auto"/>
      </w:pPr>
      <w:r>
        <w:rPr>
          <w:b/>
          <w:u w:val="single"/>
        </w:rPr>
        <w:t>Loading Events</w:t>
      </w:r>
      <w:r w:rsidR="00AA3E02" w:rsidRPr="00BA134B">
        <w:rPr>
          <w:b/>
        </w:rPr>
        <w:t>:</w:t>
      </w:r>
      <w:r w:rsidR="00AA3E02">
        <w:t xml:space="preserve"> User presses “</w:t>
      </w:r>
      <w:r w:rsidR="00AA3E02">
        <w:rPr>
          <w:rFonts w:eastAsia="Times New Roman"/>
          <w:lang w:eastAsia="zh-CN"/>
        </w:rPr>
        <w:t>View Individual Reports and Absence Forms”</w:t>
      </w:r>
      <w:r w:rsidR="00AA3E02">
        <w:t xml:space="preserve"> button on View Student Window </w:t>
      </w:r>
      <w:proofErr w:type="gramStart"/>
      <w:r w:rsidR="00AA3E02">
        <w:t>page(</w:t>
      </w:r>
      <w:proofErr w:type="gramEnd"/>
      <w:r w:rsidR="00AA3E02">
        <w:t xml:space="preserve">Screen </w:t>
      </w:r>
      <w:r w:rsidR="00AA3E02" w:rsidRPr="008872D5">
        <w:rPr>
          <w:color w:val="548DD4"/>
        </w:rPr>
        <w:t>18_Director_Student_View</w:t>
      </w:r>
      <w:r w:rsidR="00AA3E02">
        <w:t>)</w:t>
      </w:r>
    </w:p>
    <w:p w:rsidR="00AA3E02" w:rsidRDefault="00AA3E02" w:rsidP="00AA3E02"/>
    <w:p w:rsidR="00AA3E02" w:rsidRPr="009D3788" w:rsidRDefault="009D3788" w:rsidP="00AA3E02">
      <w:pPr>
        <w:rPr>
          <w:b/>
          <w:u w:val="single"/>
        </w:rPr>
      </w:pPr>
      <w:r>
        <w:rPr>
          <w:b/>
          <w:u w:val="single"/>
        </w:rPr>
        <w:t>Interface Element</w:t>
      </w:r>
      <w:r w:rsidR="00AA3E02" w:rsidRPr="009D3788">
        <w:rPr>
          <w:b/>
          <w:u w:val="single"/>
        </w:rPr>
        <w:t xml:space="preserve">s: </w:t>
      </w:r>
    </w:p>
    <w:p w:rsidR="00AA3E02" w:rsidRDefault="00AA3E02" w:rsidP="00AA3E02">
      <w:r>
        <w:t xml:space="preserve">1. The bar graph shows a student’s attendance </w:t>
      </w:r>
    </w:p>
    <w:p w:rsidR="00AA3E02" w:rsidRDefault="00AA3E02" w:rsidP="00AA3E02">
      <w:r>
        <w:t>2. A drop down menu for selecting what to sort by</w:t>
      </w:r>
    </w:p>
    <w:p w:rsidR="00AA3E02" w:rsidRDefault="00AA3E02" w:rsidP="00AA3E02">
      <w:r>
        <w:t>3. A drop down menu for selecting the timeline</w:t>
      </w:r>
    </w:p>
    <w:p w:rsidR="00AA3E02" w:rsidRDefault="00AA3E02" w:rsidP="00AA3E02">
      <w:r>
        <w:t xml:space="preserve">4. A calendar to display the date </w:t>
      </w:r>
    </w:p>
    <w:p w:rsidR="00AA3E02" w:rsidRDefault="00AA3E02" w:rsidP="00AA3E02">
      <w:r>
        <w:t xml:space="preserve">5. The tabs shows different types of graphs and forms </w:t>
      </w:r>
    </w:p>
    <w:p w:rsidR="00AA3E02" w:rsidRDefault="00AA3E02" w:rsidP="00AA3E02">
      <w:r>
        <w:t xml:space="preserve">6. The “Back” button returns back to the student view (Screen </w:t>
      </w:r>
      <w:r w:rsidRPr="0010368F">
        <w:rPr>
          <w:color w:val="548DD4"/>
        </w:rPr>
        <w:t>18_Director_Student_View</w:t>
      </w:r>
      <w:r>
        <w:t>)</w:t>
      </w:r>
    </w:p>
    <w:p w:rsidR="00E72236" w:rsidRDefault="00E72236" w:rsidP="00E72236">
      <w:r>
        <w:t>7. If the director click the question mark, then a help window appear (</w:t>
      </w:r>
      <w:proofErr w:type="gramStart"/>
      <w:r>
        <w:t xml:space="preserve">Screen  </w:t>
      </w:r>
      <w:r w:rsidRPr="00BC746F">
        <w:rPr>
          <w:color w:val="548DD4"/>
        </w:rPr>
        <w:t>27</w:t>
      </w:r>
      <w:proofErr w:type="gramEnd"/>
      <w:r w:rsidRPr="00BC746F">
        <w:rPr>
          <w:color w:val="548DD4"/>
        </w:rPr>
        <w:t>_Help</w:t>
      </w:r>
      <w:r>
        <w:t>).</w:t>
      </w:r>
    </w:p>
    <w:p w:rsidR="00BE7A50" w:rsidRDefault="00BE7A50" w:rsidP="00BE7A50">
      <w:pPr>
        <w:spacing w:line="240" w:lineRule="auto"/>
      </w:pPr>
      <w:proofErr w:type="gramStart"/>
      <w:r>
        <w:t>8.</w:t>
      </w:r>
      <w:r w:rsidRPr="006A0C0B">
        <w:rPr>
          <w:rFonts w:eastAsia="Times New Roman"/>
        </w:rPr>
        <w:t xml:space="preserve"> </w:t>
      </w:r>
      <w:r w:rsidRPr="005D5523">
        <w:rPr>
          <w:rFonts w:eastAsia="Times New Roman"/>
        </w:rPr>
        <w:t>Page Trail.</w:t>
      </w:r>
      <w:proofErr w:type="gramEnd"/>
      <w:r w:rsidRPr="005D5523">
        <w:rPr>
          <w:rFonts w:eastAsia="Times New Roman"/>
        </w:rPr>
        <w:t xml:space="preserve"> This allows the user to go back to the Director Main page (</w:t>
      </w:r>
      <w:r w:rsidRPr="005D5523">
        <w:rPr>
          <w:color w:val="4BACC6"/>
        </w:rPr>
        <w:t>15_Director_Page</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BE7A50" w:rsidRDefault="00BE7A50" w:rsidP="00E72236"/>
    <w:p w:rsidR="00EE2DE3" w:rsidRDefault="00EE2DE3">
      <w:pPr>
        <w:spacing w:line="240" w:lineRule="auto"/>
      </w:pPr>
    </w:p>
    <w:p w:rsidR="0073686B" w:rsidRDefault="0073686B">
      <w:pPr>
        <w:spacing w:line="240" w:lineRule="auto"/>
      </w:pPr>
    </w:p>
    <w:p w:rsidR="0073686B" w:rsidRDefault="0073686B">
      <w:pPr>
        <w:spacing w:line="240" w:lineRule="auto"/>
      </w:pPr>
    </w:p>
    <w:p w:rsidR="0073686B" w:rsidRDefault="0073686B">
      <w:pPr>
        <w:spacing w:line="240" w:lineRule="auto"/>
      </w:pPr>
    </w:p>
    <w:p w:rsidR="00A77B3E" w:rsidRDefault="00126CB8">
      <w:pPr>
        <w:spacing w:line="240" w:lineRule="auto"/>
      </w:pPr>
      <w:r>
        <w:lastRenderedPageBreak/>
        <w:t>22_Director_Student_View_Absence</w:t>
      </w:r>
      <w:r w:rsidR="00776E23">
        <w:t>_Form_List</w:t>
      </w:r>
    </w:p>
    <w:p w:rsidR="00A77B3E" w:rsidRDefault="00126CB8">
      <w:pPr>
        <w:spacing w:line="240" w:lineRule="auto"/>
      </w:pPr>
      <w:r>
        <w:t xml:space="preserve">Sketch: Todd </w:t>
      </w:r>
      <w:proofErr w:type="spellStart"/>
      <w:r>
        <w:t>Wegter</w:t>
      </w:r>
      <w:proofErr w:type="spellEnd"/>
      <w:r w:rsidR="006C02AA">
        <w:t xml:space="preserve">, </w:t>
      </w:r>
      <w:proofErr w:type="spellStart"/>
      <w:r w:rsidR="006C02AA">
        <w:t>Yifei</w:t>
      </w:r>
      <w:proofErr w:type="spellEnd"/>
      <w:r w:rsidR="006C02AA">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B629C1">
      <w:pPr>
        <w:spacing w:line="240" w:lineRule="auto"/>
      </w:pPr>
      <w:r>
        <w:pict>
          <v:shape id="_x0000_i1045" type="#_x0000_t75" style="width:368.4pt;height:268.35pt">
            <v:imagedata r:id="rId30" o:title=""/>
          </v:shape>
        </w:pict>
      </w:r>
    </w:p>
    <w:p w:rsidR="00A77B3E" w:rsidRDefault="00A77B3E">
      <w:pPr>
        <w:spacing w:line="240" w:lineRule="auto"/>
      </w:pPr>
    </w:p>
    <w:p w:rsidR="004431C6" w:rsidRDefault="004431C6" w:rsidP="004431C6">
      <w:r w:rsidRPr="009D3788">
        <w:rPr>
          <w:b/>
          <w:u w:val="single"/>
        </w:rPr>
        <w:t>Purpose</w:t>
      </w:r>
      <w:r>
        <w:t>: Allow director to view individual student’s absence forms</w:t>
      </w:r>
    </w:p>
    <w:p w:rsidR="004431C6" w:rsidRDefault="004431C6" w:rsidP="004431C6"/>
    <w:p w:rsidR="00DA6191" w:rsidRDefault="009D3788" w:rsidP="00AD0D92">
      <w:pPr>
        <w:spacing w:line="240" w:lineRule="auto"/>
      </w:pPr>
      <w:r>
        <w:rPr>
          <w:b/>
          <w:u w:val="single"/>
        </w:rPr>
        <w:t>Loading Events</w:t>
      </w:r>
      <w:r w:rsidR="004431C6" w:rsidRPr="00BA134B">
        <w:rPr>
          <w:b/>
        </w:rPr>
        <w:t>:</w:t>
      </w:r>
      <w:r w:rsidR="004431C6">
        <w:t xml:space="preserve"> </w:t>
      </w:r>
      <w:r w:rsidR="004431C6" w:rsidRPr="00AD0D92">
        <w:t>User presses “</w:t>
      </w:r>
      <w:r w:rsidR="004431C6" w:rsidRPr="00AD0D92">
        <w:rPr>
          <w:rFonts w:eastAsia="Times New Roman"/>
          <w:lang w:eastAsia="zh-CN"/>
        </w:rPr>
        <w:t>View Individual Reports and Absence Forms</w:t>
      </w:r>
      <w:r w:rsidR="004431C6" w:rsidRPr="00AD0D92">
        <w:t xml:space="preserve">” button on View Student </w:t>
      </w:r>
      <w:proofErr w:type="gramStart"/>
      <w:r w:rsidR="004431C6" w:rsidRPr="00AD0D92">
        <w:t>Window(</w:t>
      </w:r>
      <w:proofErr w:type="gramEnd"/>
      <w:r w:rsidR="004431C6" w:rsidRPr="00AD0D92">
        <w:t xml:space="preserve">Screen </w:t>
      </w:r>
      <w:r w:rsidR="004431C6" w:rsidRPr="00AD0D92">
        <w:rPr>
          <w:color w:val="548DD4"/>
        </w:rPr>
        <w:t>18_Director_Student_View</w:t>
      </w:r>
      <w:r w:rsidR="004431C6" w:rsidRPr="00AD0D92">
        <w:t>)</w:t>
      </w:r>
      <w:r w:rsidR="00AD0D92">
        <w:t xml:space="preserve"> or “View Individual Report and Absence forms on (screen </w:t>
      </w:r>
      <w:r w:rsidR="00AD0D92" w:rsidRPr="00AA1DB1">
        <w:rPr>
          <w:color w:val="4BACC6"/>
        </w:rPr>
        <w:t>16_Director_Student_List</w:t>
      </w:r>
      <w:r w:rsidR="00AD0D92">
        <w:t>).</w:t>
      </w:r>
    </w:p>
    <w:p w:rsidR="00AD0D92" w:rsidRDefault="00AD0D92" w:rsidP="00AD0D92">
      <w:pPr>
        <w:spacing w:line="240" w:lineRule="auto"/>
      </w:pPr>
    </w:p>
    <w:p w:rsidR="004431C6" w:rsidRPr="009D3788" w:rsidRDefault="009D3788" w:rsidP="004431C6">
      <w:pPr>
        <w:rPr>
          <w:b/>
          <w:u w:val="single"/>
        </w:rPr>
      </w:pPr>
      <w:r>
        <w:rPr>
          <w:b/>
          <w:u w:val="single"/>
        </w:rPr>
        <w:t>Interface Elements</w:t>
      </w:r>
      <w:r w:rsidR="004431C6" w:rsidRPr="009D3788">
        <w:rPr>
          <w:b/>
          <w:u w:val="single"/>
        </w:rPr>
        <w:t xml:space="preserve">: </w:t>
      </w:r>
    </w:p>
    <w:p w:rsidR="004431C6" w:rsidRDefault="004431C6" w:rsidP="00AD0D92">
      <w:pPr>
        <w:spacing w:line="240" w:lineRule="auto"/>
      </w:pPr>
      <w:r>
        <w:t xml:space="preserve">1. </w:t>
      </w:r>
      <w:r w:rsidR="006F28CA" w:rsidRPr="00AD0D92">
        <w:t xml:space="preserve">If the director click the “View” button, the specific form will </w:t>
      </w:r>
      <w:r w:rsidR="00E7339A" w:rsidRPr="00AD0D92">
        <w:t>popup</w:t>
      </w:r>
      <w:r w:rsidR="00AD0D92">
        <w:t xml:space="preserve"> (screen </w:t>
      </w:r>
      <w:r w:rsidR="00AD0D92" w:rsidRPr="00AA1DB1">
        <w:rPr>
          <w:color w:val="4BACC6"/>
        </w:rPr>
        <w:t>31_Director_Student_View_Absence</w:t>
      </w:r>
      <w:r w:rsidR="00AD0D92">
        <w:t xml:space="preserve">) or (screen </w:t>
      </w:r>
      <w:r w:rsidR="00AD0D92" w:rsidRPr="00AA1DB1">
        <w:rPr>
          <w:color w:val="4BACC6"/>
        </w:rPr>
        <w:t>24_Director_Student_View_Conflict</w:t>
      </w:r>
      <w:r w:rsidR="00AD0D92">
        <w:t>)</w:t>
      </w:r>
    </w:p>
    <w:p w:rsidR="004431C6" w:rsidRDefault="004431C6" w:rsidP="004431C6">
      <w:r>
        <w:t>2.</w:t>
      </w:r>
      <w:r w:rsidR="002711CA">
        <w:t xml:space="preserve"> This column </w:t>
      </w:r>
      <w:r w:rsidR="00DA6191">
        <w:t>displays</w:t>
      </w:r>
      <w:r w:rsidR="002711CA">
        <w:t xml:space="preserve"> </w:t>
      </w:r>
      <w:r w:rsidR="000A3769">
        <w:t>the types of</w:t>
      </w:r>
      <w:r w:rsidR="002711CA">
        <w:t xml:space="preserve"> requests</w:t>
      </w:r>
      <w:r>
        <w:t>.</w:t>
      </w:r>
    </w:p>
    <w:p w:rsidR="004431C6" w:rsidRDefault="004431C6" w:rsidP="004431C6">
      <w:r>
        <w:t xml:space="preserve">3. </w:t>
      </w:r>
      <w:r w:rsidR="002711CA">
        <w:t>This column display</w:t>
      </w:r>
      <w:r w:rsidR="00D155FF">
        <w:t>s</w:t>
      </w:r>
      <w:r w:rsidR="00ED113B">
        <w:t xml:space="preserve"> the</w:t>
      </w:r>
      <w:r w:rsidR="002711CA">
        <w:t xml:space="preserve"> </w:t>
      </w:r>
      <w:r w:rsidR="004721C0">
        <w:t xml:space="preserve">request </w:t>
      </w:r>
      <w:r w:rsidR="002711CA">
        <w:t>start date</w:t>
      </w:r>
      <w:r w:rsidR="004721C0">
        <w:t xml:space="preserve"> </w:t>
      </w:r>
    </w:p>
    <w:p w:rsidR="004431C6" w:rsidRDefault="004431C6" w:rsidP="004431C6">
      <w:r>
        <w:t xml:space="preserve">4. </w:t>
      </w:r>
      <w:r w:rsidR="00CD256B">
        <w:t>This column display</w:t>
      </w:r>
      <w:r w:rsidR="00D155FF">
        <w:t>s</w:t>
      </w:r>
      <w:r w:rsidR="00ED113B">
        <w:t xml:space="preserve"> the</w:t>
      </w:r>
      <w:r w:rsidR="00CD256B">
        <w:t xml:space="preserve"> </w:t>
      </w:r>
      <w:r w:rsidR="005D1DF8">
        <w:t xml:space="preserve">request </w:t>
      </w:r>
      <w:r w:rsidR="00CD256B">
        <w:t>end date</w:t>
      </w:r>
    </w:p>
    <w:p w:rsidR="004431C6" w:rsidRDefault="00DA6191" w:rsidP="004431C6">
      <w:r>
        <w:t>5. The</w:t>
      </w:r>
      <w:r w:rsidR="004431C6">
        <w:t xml:space="preserve"> </w:t>
      </w:r>
      <w:r w:rsidR="007C6CDC">
        <w:t xml:space="preserve">checklist shows </w:t>
      </w:r>
      <w:r>
        <w:t xml:space="preserve">whether </w:t>
      </w:r>
      <w:r w:rsidR="00CC24D9">
        <w:t xml:space="preserve">the </w:t>
      </w:r>
      <w:r w:rsidR="00DA62E8">
        <w:t>requests have</w:t>
      </w:r>
      <w:r w:rsidR="00CC24D9">
        <w:t xml:space="preserve"> been </w:t>
      </w:r>
      <w:r w:rsidR="00EA33AA">
        <w:t>approved</w:t>
      </w:r>
      <w:r w:rsidR="004431C6">
        <w:t>.</w:t>
      </w:r>
    </w:p>
    <w:p w:rsidR="00C23130" w:rsidRDefault="00C23130" w:rsidP="00C23130">
      <w:r>
        <w:t>6. If the director click</w:t>
      </w:r>
      <w:r w:rsidR="00CE1886">
        <w:t>s</w:t>
      </w:r>
      <w:r>
        <w:t xml:space="preserve"> the question mark, then a help window appear</w:t>
      </w:r>
      <w:r w:rsidR="00D44E44">
        <w:t>s</w:t>
      </w:r>
      <w:r>
        <w:t xml:space="preserve"> (</w:t>
      </w:r>
      <w:proofErr w:type="gramStart"/>
      <w:r>
        <w:t xml:space="preserve">Screen  </w:t>
      </w:r>
      <w:r w:rsidRPr="00BC746F">
        <w:rPr>
          <w:color w:val="548DD4"/>
        </w:rPr>
        <w:t>27</w:t>
      </w:r>
      <w:proofErr w:type="gramEnd"/>
      <w:r w:rsidRPr="00BC746F">
        <w:rPr>
          <w:color w:val="548DD4"/>
        </w:rPr>
        <w:t>_Help</w:t>
      </w:r>
      <w:r>
        <w:t>).</w:t>
      </w:r>
    </w:p>
    <w:p w:rsidR="00EE2DE3" w:rsidRDefault="00D44E44" w:rsidP="00F742B0">
      <w:r>
        <w:t xml:space="preserve">7. The tabs </w:t>
      </w:r>
      <w:r w:rsidR="00D03A39">
        <w:t>show</w:t>
      </w:r>
      <w:r>
        <w:t xml:space="preserve"> different types of graphs and forms.</w:t>
      </w:r>
    </w:p>
    <w:p w:rsidR="00F742B0" w:rsidRDefault="00F742B0" w:rsidP="00F742B0">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EE2DE3" w:rsidRDefault="00EE2DE3" w:rsidP="00EE2DE3">
      <w:pPr>
        <w:spacing w:line="240" w:lineRule="auto"/>
      </w:pPr>
      <w:proofErr w:type="gramStart"/>
      <w:r>
        <w:t>9.</w:t>
      </w:r>
      <w:r w:rsidR="009B18F0">
        <w:rPr>
          <w:rFonts w:eastAsia="Times New Roman"/>
        </w:rPr>
        <w:t xml:space="preserve"> Page Trail</w:t>
      </w:r>
      <w:r w:rsidRPr="005D5523">
        <w:rPr>
          <w:rFonts w:eastAsia="Times New Roman"/>
        </w:rPr>
        <w:t>.</w:t>
      </w:r>
      <w:proofErr w:type="gramEnd"/>
      <w:r w:rsidRPr="005D5523">
        <w:rPr>
          <w:rFonts w:eastAsia="Times New Roman"/>
        </w:rPr>
        <w:t xml:space="preserve"> This allows the user to go back to the Director Main page (</w:t>
      </w:r>
      <w:r w:rsidRPr="005D5523">
        <w:rPr>
          <w:color w:val="4BACC6"/>
        </w:rPr>
        <w:t>15_Director_Page</w:t>
      </w:r>
      <w:r>
        <w:t>) or the Student List Page (</w:t>
      </w:r>
      <w:r w:rsidRPr="00AA731F">
        <w:rPr>
          <w:color w:val="4BACC6"/>
        </w:rPr>
        <w:t>16_Director_Student_List</w:t>
      </w:r>
      <w:r>
        <w:t>) or View Student (</w:t>
      </w:r>
      <w:r w:rsidRPr="006A0C0B">
        <w:rPr>
          <w:color w:val="4BACC6"/>
        </w:rPr>
        <w:t>18_Director_Student_View</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A77B3E" w:rsidRDefault="00A77B3E">
      <w:pPr>
        <w:spacing w:line="240" w:lineRule="auto"/>
      </w:pPr>
    </w:p>
    <w:p w:rsidR="00DA62E8" w:rsidRDefault="00DA62E8">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EE2DE3" w:rsidRDefault="00EE2DE3">
      <w:pPr>
        <w:spacing w:line="240" w:lineRule="auto"/>
      </w:pPr>
    </w:p>
    <w:p w:rsidR="00EE2DE3" w:rsidRDefault="00EE2DE3">
      <w:pPr>
        <w:spacing w:line="240" w:lineRule="auto"/>
      </w:pPr>
    </w:p>
    <w:p w:rsidR="00EE2DE3" w:rsidRDefault="00EE2DE3">
      <w:pPr>
        <w:spacing w:line="240" w:lineRule="auto"/>
      </w:pPr>
    </w:p>
    <w:p w:rsidR="00EE2DE3" w:rsidRDefault="00EE2DE3">
      <w:pPr>
        <w:spacing w:line="240" w:lineRule="auto"/>
      </w:pPr>
    </w:p>
    <w:p w:rsidR="00EE2DE3" w:rsidRDefault="00EE2DE3">
      <w:pPr>
        <w:spacing w:line="240" w:lineRule="auto"/>
      </w:pPr>
    </w:p>
    <w:p w:rsidR="00A77B3E" w:rsidRDefault="00126CB8">
      <w:pPr>
        <w:spacing w:line="240" w:lineRule="auto"/>
      </w:pPr>
      <w:r>
        <w:t>23_Director_View_Class_Absence</w:t>
      </w:r>
      <w:r w:rsidR="00F45EA9">
        <w:t>_Forms</w:t>
      </w:r>
    </w:p>
    <w:p w:rsidR="00A77B3E" w:rsidRDefault="00126CB8">
      <w:pPr>
        <w:spacing w:line="240" w:lineRule="auto"/>
      </w:pPr>
      <w:r>
        <w:t xml:space="preserve">Sketch: Todd </w:t>
      </w:r>
      <w:proofErr w:type="spellStart"/>
      <w:r>
        <w:t>Wegter</w:t>
      </w:r>
      <w:proofErr w:type="spellEnd"/>
      <w:r w:rsidR="004723AA">
        <w:t xml:space="preserve">, </w:t>
      </w:r>
      <w:proofErr w:type="spellStart"/>
      <w:r w:rsidR="004723AA">
        <w:t>Yifei</w:t>
      </w:r>
      <w:proofErr w:type="spellEnd"/>
      <w:r w:rsidR="004723AA">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B629C1">
      <w:pPr>
        <w:spacing w:line="240" w:lineRule="auto"/>
      </w:pPr>
      <w:r>
        <w:pict>
          <v:shape id="_x0000_i1046" type="#_x0000_t75" style="width:490.9pt;height:305.75pt">
            <v:imagedata r:id="rId31" o:title=""/>
          </v:shape>
        </w:pict>
      </w:r>
    </w:p>
    <w:p w:rsidR="00A77B3E" w:rsidRDefault="00A77B3E">
      <w:pPr>
        <w:spacing w:line="240" w:lineRule="auto"/>
      </w:pPr>
    </w:p>
    <w:p w:rsidR="00C933AA" w:rsidRDefault="00C933AA" w:rsidP="00C933AA">
      <w:r w:rsidRPr="009D3788">
        <w:rPr>
          <w:b/>
          <w:u w:val="single"/>
        </w:rPr>
        <w:t>Purpose</w:t>
      </w:r>
      <w:r w:rsidRPr="009D3788">
        <w:rPr>
          <w:u w:val="single"/>
        </w:rPr>
        <w:t>:</w:t>
      </w:r>
      <w:r>
        <w:t xml:space="preserve"> Allow director to view individual student’s absence forms</w:t>
      </w:r>
    </w:p>
    <w:p w:rsidR="00C933AA" w:rsidRDefault="00C933AA" w:rsidP="00C933AA"/>
    <w:p w:rsidR="00AD0D92" w:rsidRDefault="009D3788" w:rsidP="00AD0D92">
      <w:pPr>
        <w:spacing w:line="240" w:lineRule="auto"/>
      </w:pPr>
      <w:r>
        <w:rPr>
          <w:b/>
          <w:u w:val="single"/>
        </w:rPr>
        <w:t>Loading Events</w:t>
      </w:r>
      <w:r w:rsidR="00C933AA" w:rsidRPr="00BA134B">
        <w:rPr>
          <w:b/>
        </w:rPr>
        <w:t>:</w:t>
      </w:r>
      <w:r w:rsidR="00C933AA">
        <w:t xml:space="preserve"> </w:t>
      </w:r>
      <w:r w:rsidR="00AD0D92">
        <w:t>User presses “View Class Reports and Absence Forms” of the Director Student List (screen</w:t>
      </w:r>
    </w:p>
    <w:p w:rsidR="00AD0D92" w:rsidRPr="00AD0D92" w:rsidRDefault="00AD0D92" w:rsidP="00AD0D92">
      <w:pPr>
        <w:spacing w:line="240" w:lineRule="auto"/>
        <w:rPr>
          <w:color w:val="auto"/>
        </w:rPr>
      </w:pPr>
      <w:r w:rsidRPr="00AA1DB1">
        <w:rPr>
          <w:color w:val="4BACC6"/>
        </w:rPr>
        <w:t>16_Director_Student_List</w:t>
      </w:r>
      <w:r>
        <w:rPr>
          <w:color w:val="auto"/>
        </w:rPr>
        <w:t>).</w:t>
      </w:r>
    </w:p>
    <w:p w:rsidR="00AD0D92" w:rsidRDefault="00AD0D92" w:rsidP="00AD0D92">
      <w:pPr>
        <w:spacing w:line="240" w:lineRule="auto"/>
      </w:pPr>
    </w:p>
    <w:p w:rsidR="00C933AA" w:rsidRPr="009D3788" w:rsidRDefault="009D3788" w:rsidP="00C933AA">
      <w:pPr>
        <w:rPr>
          <w:b/>
          <w:u w:val="single"/>
        </w:rPr>
      </w:pPr>
      <w:r>
        <w:rPr>
          <w:b/>
          <w:u w:val="single"/>
        </w:rPr>
        <w:t>Interface Elements</w:t>
      </w:r>
      <w:r w:rsidR="00C933AA" w:rsidRPr="009D3788">
        <w:rPr>
          <w:b/>
          <w:u w:val="single"/>
        </w:rPr>
        <w:t xml:space="preserve">: </w:t>
      </w:r>
    </w:p>
    <w:p w:rsidR="00C933AA" w:rsidRDefault="00C933AA" w:rsidP="00523311">
      <w:r>
        <w:t xml:space="preserve">1. </w:t>
      </w:r>
      <w:r w:rsidRPr="00AA1DB1">
        <w:t>If the director click the “View” button, the specific form will popup</w:t>
      </w:r>
      <w:r w:rsidR="00523311">
        <w:t xml:space="preserve"> student conflict form (screen  </w:t>
      </w:r>
      <w:r w:rsidR="00523311" w:rsidRPr="00523311">
        <w:rPr>
          <w:color w:val="548DD4"/>
        </w:rPr>
        <w:t>4_Director_Student_View_Conflict</w:t>
      </w:r>
      <w:r w:rsidR="00523311">
        <w:t xml:space="preserve">) or student absence form(screen </w:t>
      </w:r>
      <w:r w:rsidR="00523311" w:rsidRPr="00523311">
        <w:rPr>
          <w:color w:val="548DD4"/>
        </w:rPr>
        <w:t>31_Director_Student_View_Absence_Form</w:t>
      </w:r>
      <w:r w:rsidR="00523311">
        <w:t>)</w:t>
      </w:r>
    </w:p>
    <w:p w:rsidR="00C933AA" w:rsidRDefault="00C933AA" w:rsidP="00C933AA">
      <w:r>
        <w:t>2. This column displays the types of requests.</w:t>
      </w:r>
    </w:p>
    <w:p w:rsidR="00C933AA" w:rsidRDefault="00C933AA" w:rsidP="00C933AA">
      <w:r>
        <w:t xml:space="preserve">3. This column displays the request start date </w:t>
      </w:r>
    </w:p>
    <w:p w:rsidR="00C933AA" w:rsidRDefault="00C933AA" w:rsidP="00C933AA">
      <w:r>
        <w:t>4. This column displays the request end date</w:t>
      </w:r>
    </w:p>
    <w:p w:rsidR="00C933AA" w:rsidRDefault="00C933AA" w:rsidP="00C933AA">
      <w:r>
        <w:t>5. The checklist shows whether the requests have been approved.</w:t>
      </w:r>
    </w:p>
    <w:p w:rsidR="00C933AA" w:rsidRDefault="00C933AA" w:rsidP="00C933AA">
      <w:r>
        <w:t>6. If the director clicks the question mark, then a help window appears (</w:t>
      </w:r>
      <w:proofErr w:type="gramStart"/>
      <w:r>
        <w:t xml:space="preserve">Screen  </w:t>
      </w:r>
      <w:r w:rsidRPr="00BC746F">
        <w:rPr>
          <w:color w:val="548DD4"/>
        </w:rPr>
        <w:t>27</w:t>
      </w:r>
      <w:proofErr w:type="gramEnd"/>
      <w:r w:rsidRPr="00BC746F">
        <w:rPr>
          <w:color w:val="548DD4"/>
        </w:rPr>
        <w:t>_Help</w:t>
      </w:r>
      <w:r>
        <w:t>).</w:t>
      </w:r>
    </w:p>
    <w:p w:rsidR="00C933AA" w:rsidRDefault="00C933AA" w:rsidP="00C933AA">
      <w:r>
        <w:t>7. The tabs show different types of graphs and forms.</w:t>
      </w:r>
    </w:p>
    <w:p w:rsidR="00C933AA" w:rsidRDefault="00C933AA" w:rsidP="00C933AA">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171265" w:rsidRDefault="00DA62E8">
      <w:pPr>
        <w:spacing w:line="240" w:lineRule="auto"/>
      </w:pPr>
      <w:r>
        <w:t xml:space="preserve">9. The name list shows the </w:t>
      </w:r>
      <w:r w:rsidR="00075B59">
        <w:t>students</w:t>
      </w:r>
      <w:r w:rsidR="00B42CD6">
        <w:t xml:space="preserve"> who have been</w:t>
      </w:r>
      <w:r>
        <w:t xml:space="preserve"> </w:t>
      </w:r>
      <w:r w:rsidR="00BA013C">
        <w:t>absen</w:t>
      </w:r>
      <w:r w:rsidR="00E63142">
        <w:t>t</w:t>
      </w:r>
      <w:r w:rsidR="003B7D7D">
        <w:t xml:space="preserve"> from</w:t>
      </w:r>
      <w:r>
        <w:t xml:space="preserve"> band practice</w:t>
      </w:r>
    </w:p>
    <w:p w:rsidR="00EE2DE3" w:rsidRDefault="00EE2DE3" w:rsidP="00EE2DE3">
      <w:pPr>
        <w:spacing w:line="240" w:lineRule="auto"/>
      </w:pPr>
      <w:proofErr w:type="gramStart"/>
      <w:r>
        <w:t>10.</w:t>
      </w:r>
      <w:r w:rsidR="009B18F0">
        <w:rPr>
          <w:rFonts w:eastAsia="Times New Roman"/>
        </w:rPr>
        <w:t xml:space="preserve"> Page Trail</w:t>
      </w:r>
      <w:r w:rsidRPr="005D5523">
        <w:rPr>
          <w:rFonts w:eastAsia="Times New Roman"/>
        </w:rPr>
        <w:t>.</w:t>
      </w:r>
      <w:proofErr w:type="gramEnd"/>
      <w:r w:rsidRPr="005D5523">
        <w:rPr>
          <w:rFonts w:eastAsia="Times New Roman"/>
        </w:rPr>
        <w:t xml:space="preserve"> This allows the user to go back to the Director Main page (</w:t>
      </w:r>
      <w:r w:rsidRPr="005D5523">
        <w:rPr>
          <w:color w:val="4BACC6"/>
        </w:rPr>
        <w:t>15_Director_Page</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A1DB1" w:rsidRDefault="00AA1DB1">
      <w:pPr>
        <w:spacing w:line="240" w:lineRule="auto"/>
      </w:pPr>
    </w:p>
    <w:p w:rsidR="00A77B3E" w:rsidRDefault="00126CB8">
      <w:pPr>
        <w:spacing w:line="240" w:lineRule="auto"/>
      </w:pPr>
      <w:r>
        <w:lastRenderedPageBreak/>
        <w:t>24_Director_Student_View_</w:t>
      </w:r>
      <w:r w:rsidR="00983953">
        <w:t>Conflict</w:t>
      </w:r>
    </w:p>
    <w:p w:rsidR="00A77B3E" w:rsidRDefault="00126CB8">
      <w:pPr>
        <w:spacing w:line="240" w:lineRule="auto"/>
      </w:pPr>
      <w:r>
        <w:t xml:space="preserve">Sketch: Todd </w:t>
      </w:r>
      <w:proofErr w:type="spellStart"/>
      <w:r>
        <w:t>Wegter</w:t>
      </w:r>
      <w:proofErr w:type="spellEnd"/>
      <w:r w:rsidR="001E7874">
        <w:t xml:space="preserve">, </w:t>
      </w:r>
      <w:proofErr w:type="spellStart"/>
      <w:r w:rsidR="001E7874">
        <w:t>Yifei</w:t>
      </w:r>
      <w:proofErr w:type="spellEnd"/>
      <w:r w:rsidR="001E7874">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B629C1">
      <w:pPr>
        <w:spacing w:line="240" w:lineRule="auto"/>
      </w:pPr>
      <w:r>
        <w:pict>
          <v:shape id="_x0000_i1047" type="#_x0000_t75" style="width:350.65pt;height:273.95pt">
            <v:imagedata r:id="rId32" o:title=""/>
          </v:shape>
        </w:pict>
      </w:r>
    </w:p>
    <w:p w:rsidR="00E433E2" w:rsidRDefault="00E433E2" w:rsidP="00B40284"/>
    <w:p w:rsidR="00B40284" w:rsidRDefault="00B40284" w:rsidP="00B40284">
      <w:r w:rsidRPr="009D3788">
        <w:rPr>
          <w:b/>
          <w:u w:val="single"/>
        </w:rPr>
        <w:t>Purpose</w:t>
      </w:r>
      <w:r w:rsidRPr="009D3788">
        <w:rPr>
          <w:u w:val="single"/>
        </w:rPr>
        <w:t>:</w:t>
      </w:r>
      <w:r>
        <w:t xml:space="preserve"> Allow director to </w:t>
      </w:r>
      <w:r w:rsidR="00781807">
        <w:t>approve</w:t>
      </w:r>
      <w:r w:rsidR="00E63965">
        <w:t xml:space="preserve">/disprove students’ </w:t>
      </w:r>
      <w:r w:rsidR="00A254F3">
        <w:t>class conflict form</w:t>
      </w:r>
      <w:r w:rsidR="00781807">
        <w:t>s</w:t>
      </w:r>
    </w:p>
    <w:p w:rsidR="00B40284" w:rsidRDefault="00B40284" w:rsidP="00B40284"/>
    <w:p w:rsidR="00B40284" w:rsidRDefault="009D3788" w:rsidP="00B40284">
      <w:pPr>
        <w:spacing w:line="240" w:lineRule="auto"/>
      </w:pPr>
      <w:r>
        <w:rPr>
          <w:b/>
          <w:u w:val="single"/>
        </w:rPr>
        <w:t>Loading Events</w:t>
      </w:r>
      <w:r w:rsidR="00B40284" w:rsidRPr="00E63965">
        <w:rPr>
          <w:b/>
        </w:rPr>
        <w:t>:</w:t>
      </w:r>
      <w:r w:rsidR="00B40284" w:rsidRPr="00E63965">
        <w:t xml:space="preserve"> User presses “</w:t>
      </w:r>
      <w:r w:rsidR="00B40284" w:rsidRPr="00E63965">
        <w:rPr>
          <w:rFonts w:eastAsia="Times New Roman"/>
          <w:lang w:eastAsia="zh-CN"/>
        </w:rPr>
        <w:t xml:space="preserve">View Individual Reports and Absence </w:t>
      </w:r>
      <w:proofErr w:type="gramStart"/>
      <w:r w:rsidR="00B40284" w:rsidRPr="00E63965">
        <w:rPr>
          <w:rFonts w:eastAsia="Times New Roman"/>
          <w:lang w:eastAsia="zh-CN"/>
        </w:rPr>
        <w:t xml:space="preserve">Forms </w:t>
      </w:r>
      <w:r w:rsidR="00B40284" w:rsidRPr="00E63965">
        <w:t>”</w:t>
      </w:r>
      <w:proofErr w:type="gramEnd"/>
      <w:r w:rsidR="00B40284" w:rsidRPr="00E63965">
        <w:t xml:space="preserve"> button on View Student Window(Screen </w:t>
      </w:r>
      <w:r w:rsidR="00B40284" w:rsidRPr="00E63965">
        <w:rPr>
          <w:color w:val="548DD4"/>
        </w:rPr>
        <w:t>18_Director_Student_View</w:t>
      </w:r>
      <w:r w:rsidR="00B40284" w:rsidRPr="00E63965">
        <w:t>)</w:t>
      </w:r>
    </w:p>
    <w:p w:rsidR="00B40284" w:rsidRDefault="00B40284" w:rsidP="00B40284"/>
    <w:p w:rsidR="00DA5A47" w:rsidRDefault="009D3788" w:rsidP="00B40284">
      <w:pPr>
        <w:rPr>
          <w:b/>
        </w:rPr>
      </w:pPr>
      <w:r>
        <w:rPr>
          <w:b/>
          <w:u w:val="single"/>
        </w:rPr>
        <w:t>Interface Elements</w:t>
      </w:r>
      <w:r w:rsidR="00B40284" w:rsidRPr="00BA134B">
        <w:rPr>
          <w:b/>
        </w:rPr>
        <w:t xml:space="preserve">: </w:t>
      </w:r>
    </w:p>
    <w:p w:rsidR="00EF119F" w:rsidRPr="00DA5A47" w:rsidRDefault="00DA5A47" w:rsidP="00B40284">
      <w:pPr>
        <w:rPr>
          <w:b/>
        </w:rPr>
      </w:pPr>
      <w:r>
        <w:t>1. Go to the previous or next form.</w:t>
      </w:r>
    </w:p>
    <w:p w:rsidR="00B40284" w:rsidRDefault="00EF119F" w:rsidP="00B40284">
      <w:r>
        <w:t xml:space="preserve">2. </w:t>
      </w:r>
      <w:r w:rsidR="00C436D1">
        <w:t xml:space="preserve"> </w:t>
      </w:r>
      <w:r w:rsidR="00026C71">
        <w:t>The check</w:t>
      </w:r>
      <w:r>
        <w:t>mark shows the date</w:t>
      </w:r>
      <w:r w:rsidR="007A2301">
        <w:t>s</w:t>
      </w:r>
      <w:r w:rsidR="0009538F">
        <w:t xml:space="preserve"> a</w:t>
      </w:r>
      <w:r>
        <w:t xml:space="preserve"> </w:t>
      </w:r>
      <w:r w:rsidR="00CD4942">
        <w:t>student has</w:t>
      </w:r>
      <w:r w:rsidR="00B9557A">
        <w:t xml:space="preserve"> a</w:t>
      </w:r>
      <w:r w:rsidR="00CD4942">
        <w:t xml:space="preserve"> class</w:t>
      </w:r>
      <w:r>
        <w:t xml:space="preserve"> conflict.</w:t>
      </w:r>
    </w:p>
    <w:p w:rsidR="00AA1DB1" w:rsidRDefault="00230874" w:rsidP="00AA1DB1">
      <w:r>
        <w:t xml:space="preserve">3. The </w:t>
      </w:r>
      <w:r w:rsidR="008F6B67">
        <w:t>Start Date and End Date</w:t>
      </w:r>
      <w:r w:rsidR="00685679">
        <w:t xml:space="preserve"> the</w:t>
      </w:r>
      <w:r w:rsidR="008F6B67">
        <w:t xml:space="preserve"> </w:t>
      </w:r>
      <w:r w:rsidR="002F155B">
        <w:t>student has</w:t>
      </w:r>
      <w:r w:rsidR="00321197">
        <w:t xml:space="preserve"> </w:t>
      </w:r>
      <w:r w:rsidR="00D87E14">
        <w:t>class</w:t>
      </w:r>
      <w:r w:rsidR="00A373B4">
        <w:t>es</w:t>
      </w:r>
      <w:r w:rsidR="008F6B67">
        <w:t xml:space="preserve"> conflict</w:t>
      </w:r>
    </w:p>
    <w:p w:rsidR="008F6B67" w:rsidRDefault="00AA1DB1" w:rsidP="00B40284">
      <w:r>
        <w:t xml:space="preserve">4. </w:t>
      </w:r>
      <w:r>
        <w:rPr>
          <w:color w:val="auto"/>
        </w:rPr>
        <w:t>Shows what portion of class will be missed. (</w:t>
      </w:r>
      <w:proofErr w:type="gramStart"/>
      <w:r>
        <w:rPr>
          <w:color w:val="auto"/>
        </w:rPr>
        <w:t>radio</w:t>
      </w:r>
      <w:proofErr w:type="gramEnd"/>
      <w:r>
        <w:rPr>
          <w:color w:val="auto"/>
        </w:rPr>
        <w:t xml:space="preserve"> buttons and text box)</w:t>
      </w:r>
    </w:p>
    <w:p w:rsidR="008F6B67" w:rsidRDefault="008F6B67" w:rsidP="00B40284">
      <w:r>
        <w:t>5.</w:t>
      </w:r>
      <w:r w:rsidR="00182AFE">
        <w:t xml:space="preserve"> The text </w:t>
      </w:r>
      <w:r w:rsidR="00093312">
        <w:t>field</w:t>
      </w:r>
      <w:r w:rsidR="00182AFE">
        <w:t xml:space="preserve"> shows th</w:t>
      </w:r>
      <w:r w:rsidR="007E7D03">
        <w:t>e</w:t>
      </w:r>
      <w:r w:rsidR="007B787E">
        <w:t xml:space="preserve"> conflict</w:t>
      </w:r>
      <w:r w:rsidR="00E60E7A">
        <w:t>s</w:t>
      </w:r>
      <w:r w:rsidR="007E7D03">
        <w:t xml:space="preserve"> course department </w:t>
      </w:r>
    </w:p>
    <w:p w:rsidR="007E7D03" w:rsidRDefault="007E7D03" w:rsidP="00B40284">
      <w:r>
        <w:t>6.</w:t>
      </w:r>
      <w:r w:rsidRPr="007E7D03">
        <w:t xml:space="preserve"> </w:t>
      </w:r>
      <w:r>
        <w:t xml:space="preserve">The text </w:t>
      </w:r>
      <w:r w:rsidR="00EA4A86">
        <w:t xml:space="preserve">field </w:t>
      </w:r>
      <w:r>
        <w:t xml:space="preserve">shows the </w:t>
      </w:r>
      <w:r w:rsidR="00E324C8">
        <w:t>conflict</w:t>
      </w:r>
      <w:r w:rsidR="00E60E7A">
        <w:t>s</w:t>
      </w:r>
      <w:r w:rsidR="00E324C8">
        <w:t xml:space="preserve"> </w:t>
      </w:r>
      <w:r>
        <w:t xml:space="preserve">course </w:t>
      </w:r>
      <w:r w:rsidR="00245178">
        <w:t xml:space="preserve">name </w:t>
      </w:r>
    </w:p>
    <w:p w:rsidR="00245178" w:rsidRDefault="00245178" w:rsidP="00245178">
      <w:r>
        <w:t>7.</w:t>
      </w:r>
      <w:r w:rsidRPr="007E7D03">
        <w:t xml:space="preserve"> </w:t>
      </w:r>
      <w:r>
        <w:t xml:space="preserve">The text </w:t>
      </w:r>
      <w:r w:rsidR="00EA4A86">
        <w:t xml:space="preserve">field </w:t>
      </w:r>
      <w:r>
        <w:t xml:space="preserve">shows the </w:t>
      </w:r>
      <w:r w:rsidR="00272B32">
        <w:t>conflict</w:t>
      </w:r>
      <w:r w:rsidR="00E60E7A">
        <w:t>s</w:t>
      </w:r>
      <w:r w:rsidR="00272B32">
        <w:t xml:space="preserve"> </w:t>
      </w:r>
      <w:r>
        <w:t>course section</w:t>
      </w:r>
    </w:p>
    <w:p w:rsidR="00245178" w:rsidRDefault="00245178" w:rsidP="00245178">
      <w:r>
        <w:t>8.</w:t>
      </w:r>
      <w:r w:rsidRPr="007E7D03">
        <w:t xml:space="preserve"> </w:t>
      </w:r>
      <w:r>
        <w:t xml:space="preserve">The text </w:t>
      </w:r>
      <w:r w:rsidR="00EA4A86">
        <w:t xml:space="preserve">field </w:t>
      </w:r>
      <w:r>
        <w:t>shows the conflict</w:t>
      </w:r>
      <w:r w:rsidR="00E60E7A">
        <w:t>s</w:t>
      </w:r>
      <w:r>
        <w:t xml:space="preserve"> course address</w:t>
      </w:r>
    </w:p>
    <w:p w:rsidR="00245178" w:rsidRDefault="00245178" w:rsidP="00245178">
      <w:r>
        <w:t>9.</w:t>
      </w:r>
      <w:r w:rsidRPr="007E7D03">
        <w:t xml:space="preserve"> </w:t>
      </w:r>
      <w:r>
        <w:t xml:space="preserve">The text </w:t>
      </w:r>
      <w:r w:rsidR="00EA4A86">
        <w:t xml:space="preserve">field </w:t>
      </w:r>
      <w:r>
        <w:t xml:space="preserve">shows comments </w:t>
      </w:r>
      <w:r w:rsidR="006E548F">
        <w:t xml:space="preserve">from the </w:t>
      </w:r>
      <w:r>
        <w:t>student</w:t>
      </w:r>
      <w:r w:rsidR="006B552E">
        <w:t xml:space="preserve"> </w:t>
      </w:r>
      <w:r w:rsidR="002F3BC6">
        <w:t>for the conflict</w:t>
      </w:r>
    </w:p>
    <w:p w:rsidR="00FF74C3" w:rsidRDefault="00FF74C3" w:rsidP="00245178">
      <w:r>
        <w:t xml:space="preserve">10. </w:t>
      </w:r>
      <w:r w:rsidR="006E548F">
        <w:t xml:space="preserve">The </w:t>
      </w:r>
      <w:r w:rsidR="00F05368">
        <w:t xml:space="preserve">Director </w:t>
      </w:r>
      <w:r>
        <w:t>click</w:t>
      </w:r>
      <w:r w:rsidR="006E548F">
        <w:t>s</w:t>
      </w:r>
      <w:r>
        <w:t xml:space="preserve"> on the “Approve” button, </w:t>
      </w:r>
      <w:r w:rsidR="00F05368">
        <w:t>if he agree</w:t>
      </w:r>
      <w:r w:rsidR="006E548F">
        <w:t>s</w:t>
      </w:r>
      <w:r w:rsidR="00F05368">
        <w:t xml:space="preserve"> with the</w:t>
      </w:r>
      <w:r>
        <w:t xml:space="preserve"> class conflict</w:t>
      </w:r>
    </w:p>
    <w:p w:rsidR="00F05368" w:rsidRDefault="00F05368" w:rsidP="00F05368">
      <w:r>
        <w:t xml:space="preserve">11. </w:t>
      </w:r>
      <w:r w:rsidR="006E548F">
        <w:t xml:space="preserve">The </w:t>
      </w:r>
      <w:r>
        <w:t>Director click</w:t>
      </w:r>
      <w:r w:rsidR="006E548F">
        <w:t>s</w:t>
      </w:r>
      <w:r>
        <w:t xml:space="preserve"> on the “Deny and Message” button, if he disagree</w:t>
      </w:r>
      <w:r w:rsidR="006E548F">
        <w:t>s</w:t>
      </w:r>
      <w:r>
        <w:t xml:space="preserve"> with the class conflict</w:t>
      </w:r>
    </w:p>
    <w:p w:rsidR="00B40284" w:rsidRDefault="006B6F8B" w:rsidP="00B40284">
      <w:r>
        <w:t>12</w:t>
      </w:r>
      <w:r w:rsidR="00DC1AD8">
        <w:t xml:space="preserve">. </w:t>
      </w:r>
      <w:r w:rsidR="006E548F">
        <w:t>The “Back”</w:t>
      </w:r>
      <w:r w:rsidR="00B40284">
        <w:t xml:space="preserve"> button return</w:t>
      </w:r>
      <w:r w:rsidR="006E548F">
        <w:t>s</w:t>
      </w:r>
      <w:r w:rsidR="00B40284">
        <w:t xml:space="preserve"> back to </w:t>
      </w:r>
      <w:r w:rsidR="006E548F">
        <w:t xml:space="preserve">the </w:t>
      </w:r>
      <w:r w:rsidR="00B40284">
        <w:t>student view</w:t>
      </w:r>
      <w:r w:rsidR="00637E36">
        <w:t xml:space="preserve"> </w:t>
      </w:r>
      <w:proofErr w:type="gramStart"/>
      <w:r w:rsidR="00637E36">
        <w:t>page</w:t>
      </w:r>
      <w:r w:rsidR="00B40284">
        <w:t>(</w:t>
      </w:r>
      <w:proofErr w:type="gramEnd"/>
      <w:r w:rsidR="00B40284">
        <w:t xml:space="preserve">Screen </w:t>
      </w:r>
      <w:r w:rsidR="00B40284" w:rsidRPr="0010368F">
        <w:rPr>
          <w:color w:val="548DD4"/>
        </w:rPr>
        <w:t>18_Director_Student_View</w:t>
      </w:r>
      <w:r w:rsidR="00B40284">
        <w:t>)</w:t>
      </w:r>
    </w:p>
    <w:p w:rsidR="004A2C71" w:rsidRDefault="004A2C71" w:rsidP="004A2C71">
      <w:r>
        <w:t>13. If the director clicks the question mark, then a help window appears (</w:t>
      </w:r>
      <w:proofErr w:type="gramStart"/>
      <w:r>
        <w:t xml:space="preserve">Screen  </w:t>
      </w:r>
      <w:r w:rsidRPr="00BC746F">
        <w:rPr>
          <w:color w:val="548DD4"/>
        </w:rPr>
        <w:t>27</w:t>
      </w:r>
      <w:proofErr w:type="gramEnd"/>
      <w:r w:rsidRPr="00BC746F">
        <w:rPr>
          <w:color w:val="548DD4"/>
        </w:rPr>
        <w:t>_Help</w:t>
      </w:r>
      <w:r>
        <w:t>).</w:t>
      </w:r>
    </w:p>
    <w:p w:rsidR="004A2C71" w:rsidRDefault="004A2C71" w:rsidP="004A2C71">
      <w:proofErr w:type="gramStart"/>
      <w:r>
        <w:t>14.</w:t>
      </w:r>
      <w:r w:rsidR="009B18F0">
        <w:rPr>
          <w:rFonts w:eastAsia="Times New Roman"/>
        </w:rPr>
        <w:t xml:space="preserve"> Page Trail</w:t>
      </w:r>
      <w:r w:rsidRPr="005D5523">
        <w:rPr>
          <w:rFonts w:eastAsia="Times New Roman"/>
        </w:rPr>
        <w:t>.</w:t>
      </w:r>
      <w:proofErr w:type="gramEnd"/>
      <w:r w:rsidRPr="005D5523">
        <w:rPr>
          <w:rFonts w:eastAsia="Times New Roman"/>
        </w:rPr>
        <w:t xml:space="preserve"> This allows the user to go back to the Director Main page (</w:t>
      </w:r>
      <w:r w:rsidRPr="005D5523">
        <w:rPr>
          <w:color w:val="4BACC6"/>
        </w:rPr>
        <w:t>15_Director_Page</w:t>
      </w:r>
      <w:r>
        <w:t>) or the Student List Page (</w:t>
      </w:r>
      <w:r w:rsidRPr="00AA731F">
        <w:rPr>
          <w:color w:val="4BACC6"/>
        </w:rPr>
        <w:t>16_Director_Student_List</w:t>
      </w:r>
      <w:r>
        <w:t>) or View Student (</w:t>
      </w:r>
      <w:r w:rsidRPr="006A0C0B">
        <w:rPr>
          <w:color w:val="4BACC6"/>
        </w:rPr>
        <w:t>18_Director_Student_View</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4A2C71" w:rsidRDefault="004A2C71" w:rsidP="00B40284"/>
    <w:p w:rsidR="00637E36" w:rsidRDefault="00637E36" w:rsidP="00B40284"/>
    <w:p w:rsidR="0011734A" w:rsidRDefault="0011734A" w:rsidP="00B40284"/>
    <w:p w:rsidR="00A77B3E" w:rsidRDefault="00126CB8">
      <w:pPr>
        <w:spacing w:line="240" w:lineRule="auto"/>
      </w:pPr>
      <w:r>
        <w:lastRenderedPageBreak/>
        <w:t>25_Director_Student_Absence_List</w:t>
      </w:r>
    </w:p>
    <w:p w:rsidR="00A77B3E" w:rsidRDefault="00126CB8">
      <w:pPr>
        <w:spacing w:line="240" w:lineRule="auto"/>
      </w:pPr>
      <w:r>
        <w:t>Sketch: Todd Wegter</w:t>
      </w:r>
    </w:p>
    <w:p w:rsidR="00A77B3E" w:rsidRDefault="00126CB8">
      <w:pPr>
        <w:spacing w:line="240" w:lineRule="auto"/>
      </w:pPr>
      <w:r>
        <w:t>Annotations:</w:t>
      </w:r>
      <w:r w:rsid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B629C1">
      <w:pPr>
        <w:spacing w:line="240" w:lineRule="auto"/>
      </w:pPr>
      <w:r>
        <w:pict>
          <v:shape id="_x0000_i1048" type="#_x0000_t75" style="width:447.9pt;height:327.25pt">
            <v:imagedata r:id="rId33" o:title=""/>
          </v:shape>
        </w:pict>
      </w:r>
    </w:p>
    <w:p w:rsidR="00AA1DB1" w:rsidRDefault="00AA1DB1" w:rsidP="00040A36">
      <w:pPr>
        <w:rPr>
          <w:b/>
        </w:rPr>
      </w:pPr>
    </w:p>
    <w:p w:rsidR="00040A36" w:rsidRDefault="00040A36" w:rsidP="00040A36">
      <w:r w:rsidRPr="009D3788">
        <w:rPr>
          <w:b/>
          <w:u w:val="single"/>
        </w:rPr>
        <w:t>Purpose</w:t>
      </w:r>
      <w:r>
        <w:t>: Allow</w:t>
      </w:r>
      <w:r w:rsidR="00637E36">
        <w:t>s the</w:t>
      </w:r>
      <w:r>
        <w:t xml:space="preserve"> director to </w:t>
      </w:r>
      <w:r w:rsidR="00D33F71">
        <w:t xml:space="preserve">view </w:t>
      </w:r>
      <w:r w:rsidR="00637E36">
        <w:t xml:space="preserve">a </w:t>
      </w:r>
      <w:r>
        <w:t>student</w:t>
      </w:r>
      <w:r w:rsidR="00D33F71">
        <w:t>’</w:t>
      </w:r>
      <w:r>
        <w:t xml:space="preserve">s </w:t>
      </w:r>
      <w:r w:rsidR="00D33F71">
        <w:t xml:space="preserve">individual report </w:t>
      </w:r>
    </w:p>
    <w:p w:rsidR="00040A36" w:rsidRDefault="00040A36" w:rsidP="00040A36"/>
    <w:p w:rsidR="00040A36" w:rsidRDefault="009D3788" w:rsidP="00040A36">
      <w:pPr>
        <w:spacing w:line="240" w:lineRule="auto"/>
      </w:pPr>
      <w:r>
        <w:rPr>
          <w:b/>
          <w:u w:val="single"/>
        </w:rPr>
        <w:t>Loading Events</w:t>
      </w:r>
      <w:r w:rsidR="00040A36" w:rsidRPr="009D3788">
        <w:rPr>
          <w:b/>
          <w:u w:val="single"/>
        </w:rPr>
        <w:t>:</w:t>
      </w:r>
      <w:r w:rsidR="00040A36" w:rsidRPr="00E63965">
        <w:t xml:space="preserve"> User presses “</w:t>
      </w:r>
      <w:r w:rsidR="00040A36" w:rsidRPr="00E63965">
        <w:rPr>
          <w:rFonts w:eastAsia="Times New Roman"/>
          <w:lang w:eastAsia="zh-CN"/>
        </w:rPr>
        <w:t xml:space="preserve">View Individual Reports and Absence </w:t>
      </w:r>
      <w:proofErr w:type="gramStart"/>
      <w:r w:rsidR="00040A36" w:rsidRPr="00E63965">
        <w:rPr>
          <w:rFonts w:eastAsia="Times New Roman"/>
          <w:lang w:eastAsia="zh-CN"/>
        </w:rPr>
        <w:t xml:space="preserve">Forms </w:t>
      </w:r>
      <w:r w:rsidR="00040A36" w:rsidRPr="00E63965">
        <w:t>”</w:t>
      </w:r>
      <w:proofErr w:type="gramEnd"/>
      <w:r w:rsidR="00040A36" w:rsidRPr="00E63965">
        <w:t xml:space="preserve"> button on View Student Window(Screen </w:t>
      </w:r>
      <w:r w:rsidR="00040A36" w:rsidRPr="00E63965">
        <w:rPr>
          <w:color w:val="548DD4"/>
        </w:rPr>
        <w:t>18_Director_Student_View</w:t>
      </w:r>
      <w:r w:rsidR="00040A36" w:rsidRPr="00E63965">
        <w:t>)</w:t>
      </w:r>
    </w:p>
    <w:p w:rsidR="00040A36" w:rsidRDefault="00040A36" w:rsidP="00040A36"/>
    <w:p w:rsidR="00040A36" w:rsidRPr="009D3788" w:rsidRDefault="009D3788" w:rsidP="00040A36">
      <w:pPr>
        <w:rPr>
          <w:b/>
          <w:u w:val="single"/>
        </w:rPr>
      </w:pPr>
      <w:r>
        <w:rPr>
          <w:b/>
          <w:u w:val="single"/>
        </w:rPr>
        <w:t>Interface Elements</w:t>
      </w:r>
      <w:r w:rsidR="00040A36" w:rsidRPr="009D3788">
        <w:rPr>
          <w:b/>
          <w:u w:val="single"/>
        </w:rPr>
        <w:t xml:space="preserve">: </w:t>
      </w:r>
    </w:p>
    <w:p w:rsidR="00C65888" w:rsidRDefault="00C65888" w:rsidP="00C65888">
      <w:r>
        <w:t>1. The tabs show different types of graphs and forms.</w:t>
      </w:r>
    </w:p>
    <w:p w:rsidR="00040A36" w:rsidRDefault="00040A36" w:rsidP="00040A36">
      <w:r>
        <w:t>2. The</w:t>
      </w:r>
      <w:r w:rsidR="00D07C5E">
        <w:t xml:space="preserve"> date</w:t>
      </w:r>
      <w:r w:rsidR="00637E36">
        <w:t>s</w:t>
      </w:r>
      <w:r>
        <w:t xml:space="preserve"> </w:t>
      </w:r>
      <w:r w:rsidR="00637E36">
        <w:t xml:space="preserve">the </w:t>
      </w:r>
      <w:r w:rsidR="00D07C5E">
        <w:t>student</w:t>
      </w:r>
      <w:r w:rsidR="00637E36">
        <w:t>s</w:t>
      </w:r>
      <w:r w:rsidR="00D07C5E">
        <w:t xml:space="preserve"> have class</w:t>
      </w:r>
      <w:r>
        <w:t>.</w:t>
      </w:r>
    </w:p>
    <w:p w:rsidR="00040A36" w:rsidRDefault="00040A36" w:rsidP="00040A36">
      <w:r>
        <w:t xml:space="preserve">3. </w:t>
      </w:r>
      <w:r w:rsidR="00D07C5E">
        <w:t xml:space="preserve">The </w:t>
      </w:r>
      <w:r w:rsidR="00637E36">
        <w:t>checkmark indicates</w:t>
      </w:r>
      <w:r w:rsidR="009B1471">
        <w:t xml:space="preserve"> </w:t>
      </w:r>
      <w:r w:rsidR="00637E36">
        <w:t>that the student ca</w:t>
      </w:r>
      <w:r w:rsidR="009B1471">
        <w:t>me to class</w:t>
      </w:r>
      <w:r w:rsidR="00D07C5E">
        <w:t xml:space="preserve"> </w:t>
      </w:r>
    </w:p>
    <w:p w:rsidR="00637E36" w:rsidRDefault="009B1471" w:rsidP="00637E36">
      <w:r>
        <w:t xml:space="preserve">4. The checkmark </w:t>
      </w:r>
      <w:r w:rsidR="00637E36">
        <w:t xml:space="preserve">indicates that the student was absent from class </w:t>
      </w:r>
    </w:p>
    <w:p w:rsidR="00637E36" w:rsidRDefault="00040A36" w:rsidP="00637E36">
      <w:r>
        <w:t xml:space="preserve">5. </w:t>
      </w:r>
      <w:r w:rsidR="009B1471">
        <w:t xml:space="preserve">The checkmark </w:t>
      </w:r>
      <w:r w:rsidR="00637E36">
        <w:t xml:space="preserve">indicates that the student was tardy from class </w:t>
      </w:r>
    </w:p>
    <w:p w:rsidR="00637E36" w:rsidRDefault="00040A36" w:rsidP="00637E36">
      <w:r>
        <w:t>6.</w:t>
      </w:r>
      <w:r w:rsidRPr="007E7D03">
        <w:t xml:space="preserve"> </w:t>
      </w:r>
      <w:r w:rsidR="009B1471">
        <w:t xml:space="preserve">The checkmark </w:t>
      </w:r>
      <w:r w:rsidR="00637E36">
        <w:t>indicates that the student was excused from class</w:t>
      </w:r>
    </w:p>
    <w:p w:rsidR="00040A36" w:rsidRDefault="00040A36" w:rsidP="00040A36">
      <w:r>
        <w:t>7.</w:t>
      </w:r>
      <w:r w:rsidRPr="007E7D03">
        <w:t xml:space="preserve"> </w:t>
      </w:r>
      <w:r w:rsidR="00637E36">
        <w:t>The text fi</w:t>
      </w:r>
      <w:r>
        <w:t>e</w:t>
      </w:r>
      <w:r w:rsidR="00637E36">
        <w:t>l</w:t>
      </w:r>
      <w:r>
        <w:t xml:space="preserve">d shows </w:t>
      </w:r>
      <w:r w:rsidR="009B1471">
        <w:t xml:space="preserve">the reason </w:t>
      </w:r>
      <w:r w:rsidR="00637E36">
        <w:t xml:space="preserve">the </w:t>
      </w:r>
      <w:r w:rsidR="009B1471">
        <w:t xml:space="preserve">student </w:t>
      </w:r>
      <w:r w:rsidR="00637E36">
        <w:t>could not get</w:t>
      </w:r>
      <w:r w:rsidR="009B1471">
        <w:t xml:space="preserve"> to class on time</w:t>
      </w:r>
    </w:p>
    <w:p w:rsidR="00040A36" w:rsidRDefault="00040A36" w:rsidP="00040A36">
      <w:r>
        <w:t>8.</w:t>
      </w:r>
      <w:r w:rsidRPr="007E7D03">
        <w:t xml:space="preserve"> </w:t>
      </w:r>
      <w:r w:rsidR="00637E36">
        <w:t>Used</w:t>
      </w:r>
      <w:r w:rsidR="00B36DC0">
        <w:t xml:space="preserve"> to save all of the </w:t>
      </w:r>
      <w:proofErr w:type="gramStart"/>
      <w:r w:rsidR="00B36DC0">
        <w:t>changes</w:t>
      </w:r>
      <w:r w:rsidR="00AA1DB1">
        <w:t xml:space="preserve">  to</w:t>
      </w:r>
      <w:proofErr w:type="gramEnd"/>
      <w:r w:rsidR="00AA1DB1">
        <w:t xml:space="preserve"> the attendance. </w:t>
      </w:r>
    </w:p>
    <w:p w:rsidR="00AE351E" w:rsidRDefault="002B6EEE" w:rsidP="00AE351E">
      <w:r>
        <w:t>9</w:t>
      </w:r>
      <w:r w:rsidR="00AE351E">
        <w:t>. If the director clicks the question mark, then a help window appears (</w:t>
      </w:r>
      <w:proofErr w:type="gramStart"/>
      <w:r w:rsidR="00AE351E">
        <w:t xml:space="preserve">Screen  </w:t>
      </w:r>
      <w:r w:rsidR="00AE351E" w:rsidRPr="00BC746F">
        <w:rPr>
          <w:color w:val="548DD4"/>
        </w:rPr>
        <w:t>27</w:t>
      </w:r>
      <w:proofErr w:type="gramEnd"/>
      <w:r w:rsidR="00AE351E" w:rsidRPr="00BC746F">
        <w:rPr>
          <w:color w:val="548DD4"/>
        </w:rPr>
        <w:t>_Help</w:t>
      </w:r>
      <w:r w:rsidR="00AE351E">
        <w:t>).</w:t>
      </w:r>
    </w:p>
    <w:p w:rsidR="002B6EEE" w:rsidRDefault="002B6EEE" w:rsidP="002B6EEE">
      <w:r>
        <w:t xml:space="preserve">10. The “Back” button returns to the View Student </w:t>
      </w:r>
      <w:proofErr w:type="gramStart"/>
      <w:r>
        <w:t>webpage(</w:t>
      </w:r>
      <w:proofErr w:type="gramEnd"/>
      <w:r>
        <w:t xml:space="preserve">Screen </w:t>
      </w:r>
      <w:r w:rsidRPr="008872D5">
        <w:rPr>
          <w:color w:val="548DD4"/>
        </w:rPr>
        <w:t>18_Director_Student_View</w:t>
      </w:r>
      <w:r>
        <w:t>)</w:t>
      </w:r>
    </w:p>
    <w:p w:rsidR="004A2C71" w:rsidRDefault="004A2C71" w:rsidP="004A2C71">
      <w:proofErr w:type="gramStart"/>
      <w:r>
        <w:t>11.</w:t>
      </w:r>
      <w:r w:rsidR="009B18F0">
        <w:rPr>
          <w:rFonts w:eastAsia="Times New Roman"/>
        </w:rPr>
        <w:t xml:space="preserve"> Page Trail</w:t>
      </w:r>
      <w:r w:rsidRPr="005D5523">
        <w:rPr>
          <w:rFonts w:eastAsia="Times New Roman"/>
        </w:rPr>
        <w:t>.</w:t>
      </w:r>
      <w:proofErr w:type="gramEnd"/>
      <w:r w:rsidRPr="005D5523">
        <w:rPr>
          <w:rFonts w:eastAsia="Times New Roman"/>
        </w:rPr>
        <w:t xml:space="preserve"> This allows the user to go back to the Director Main page (</w:t>
      </w:r>
      <w:r w:rsidRPr="005D5523">
        <w:rPr>
          <w:color w:val="4BACC6"/>
        </w:rPr>
        <w:t>15_Director_Page</w:t>
      </w:r>
      <w:r>
        <w:t>) or the Student List Page (</w:t>
      </w:r>
      <w:r w:rsidRPr="00AA731F">
        <w:rPr>
          <w:color w:val="4BACC6"/>
        </w:rPr>
        <w:t>16_Director_Student_List</w:t>
      </w:r>
      <w:r>
        <w:t>) or View Student (</w:t>
      </w:r>
      <w:r w:rsidRPr="006A0C0B">
        <w:rPr>
          <w:color w:val="4BACC6"/>
        </w:rPr>
        <w:t>18_Director_Student_View</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11734A" w:rsidRDefault="0011734A" w:rsidP="004A2C71"/>
    <w:p w:rsidR="0098627C" w:rsidRDefault="0011734A" w:rsidP="004A2C71">
      <w:r>
        <w:br w:type="page"/>
      </w:r>
      <w:r w:rsidR="0098627C">
        <w:lastRenderedPageBreak/>
        <w:t>26_TA_Page</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A73B1A" w:rsidP="0098627C">
      <w:pPr>
        <w:spacing w:line="240" w:lineRule="auto"/>
      </w:pPr>
      <w:r>
        <w:rPr>
          <w:noProof/>
        </w:rPr>
        <w:pict>
          <v:shape id="_x0000_s1273" type="#_x0000_t202" style="position:absolute;margin-left:-28.3pt;margin-top:34.8pt;width:26.05pt;height:36.3pt;z-index:2516515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3;mso-fit-shape-to-text:t">
              <w:txbxContent>
                <w:p w:rsidR="00793E52" w:rsidRPr="00804D8F" w:rsidRDefault="00793E52" w:rsidP="0098627C">
                  <w:pPr>
                    <w:rPr>
                      <w:color w:val="FF0000"/>
                      <w:sz w:val="44"/>
                    </w:rPr>
                  </w:pPr>
                  <w:r>
                    <w:rPr>
                      <w:color w:val="FF0000"/>
                      <w:sz w:val="44"/>
                    </w:rPr>
                    <w:t>8</w:t>
                  </w:r>
                </w:p>
              </w:txbxContent>
            </v:textbox>
          </v:shape>
        </w:pict>
      </w:r>
      <w:r>
        <w:rPr>
          <w:noProof/>
        </w:rPr>
        <w:pict>
          <v:shape id="_x0000_s1227" type="#_x0000_t202" style="position:absolute;margin-left:67.15pt;margin-top:183pt;width:26.05pt;height:36.3pt;z-index:25160448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7;mso-fit-shape-to-text:t">
              <w:txbxContent>
                <w:p w:rsidR="00793E52" w:rsidRPr="00804D8F" w:rsidRDefault="00793E52" w:rsidP="0098627C">
                  <w:pPr>
                    <w:rPr>
                      <w:color w:val="FF0000"/>
                      <w:sz w:val="44"/>
                    </w:rPr>
                  </w:pPr>
                  <w:r>
                    <w:rPr>
                      <w:color w:val="FF0000"/>
                      <w:sz w:val="44"/>
                    </w:rPr>
                    <w:t>5</w:t>
                  </w:r>
                </w:p>
              </w:txbxContent>
            </v:textbox>
          </v:shape>
        </w:pict>
      </w:r>
      <w:r>
        <w:rPr>
          <w:noProof/>
        </w:rPr>
        <w:pict>
          <v:shape id="_x0000_s1226" type="#_x0000_t202" style="position:absolute;margin-left:186.85pt;margin-top:176.3pt;width:26.05pt;height:36.3pt;z-index:2516034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6;mso-fit-shape-to-text:t">
              <w:txbxContent>
                <w:p w:rsidR="00793E52" w:rsidRPr="00804D8F" w:rsidRDefault="00793E52" w:rsidP="0098627C">
                  <w:pPr>
                    <w:rPr>
                      <w:color w:val="FF0000"/>
                      <w:sz w:val="44"/>
                    </w:rPr>
                  </w:pPr>
                  <w:r>
                    <w:rPr>
                      <w:color w:val="FF0000"/>
                      <w:sz w:val="44"/>
                    </w:rPr>
                    <w:t>4</w:t>
                  </w:r>
                </w:p>
              </w:txbxContent>
            </v:textbox>
          </v:shape>
        </w:pict>
      </w:r>
      <w:r>
        <w:rPr>
          <w:noProof/>
        </w:rPr>
        <w:pict>
          <v:shape id="_x0000_s1225" type="#_x0000_t202" style="position:absolute;margin-left:472.35pt;margin-top:95.9pt;width:26.05pt;height:36.3pt;z-index:2516024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5;mso-fit-shape-to-text:t">
              <w:txbxContent>
                <w:p w:rsidR="00793E52" w:rsidRPr="00804D8F" w:rsidRDefault="00793E52" w:rsidP="0098627C">
                  <w:pPr>
                    <w:rPr>
                      <w:color w:val="FF0000"/>
                      <w:sz w:val="44"/>
                    </w:rPr>
                  </w:pPr>
                  <w:r>
                    <w:rPr>
                      <w:color w:val="FF0000"/>
                      <w:sz w:val="44"/>
                    </w:rPr>
                    <w:t>7</w:t>
                  </w:r>
                </w:p>
              </w:txbxContent>
            </v:textbox>
          </v:shape>
        </w:pict>
      </w:r>
      <w:r>
        <w:rPr>
          <w:noProof/>
        </w:rPr>
        <w:pict>
          <v:shape id="_x0000_s1224" type="#_x0000_t202" style="position:absolute;margin-left:472.35pt;margin-top:12.75pt;width:26.05pt;height:36.3pt;z-index:251601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4;mso-fit-shape-to-text:t">
              <w:txbxContent>
                <w:p w:rsidR="00793E52" w:rsidRPr="00804D8F" w:rsidRDefault="00793E52" w:rsidP="0098627C">
                  <w:pPr>
                    <w:rPr>
                      <w:color w:val="FF0000"/>
                      <w:sz w:val="44"/>
                    </w:rPr>
                  </w:pPr>
                  <w:r>
                    <w:rPr>
                      <w:color w:val="FF0000"/>
                      <w:sz w:val="44"/>
                    </w:rPr>
                    <w:t>6</w:t>
                  </w:r>
                </w:p>
              </w:txbxContent>
            </v:textbox>
          </v:shape>
        </w:pict>
      </w:r>
      <w:r>
        <w:rPr>
          <w:noProof/>
        </w:rPr>
        <w:pict>
          <v:shape id="_x0000_s1223" type="#_x0000_t202" style="position:absolute;margin-left:247.25pt;margin-top:49.05pt;width:26.05pt;height:36.3pt;z-index:251600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3;mso-fit-shape-to-text:t">
              <w:txbxContent>
                <w:p w:rsidR="00793E52" w:rsidRPr="00804D8F" w:rsidRDefault="00793E52" w:rsidP="0098627C">
                  <w:pPr>
                    <w:rPr>
                      <w:color w:val="FF0000"/>
                      <w:sz w:val="44"/>
                    </w:rPr>
                  </w:pPr>
                  <w:r w:rsidRPr="00804D8F">
                    <w:rPr>
                      <w:color w:val="FF0000"/>
                      <w:sz w:val="44"/>
                    </w:rPr>
                    <w:t>1</w:t>
                  </w:r>
                </w:p>
              </w:txbxContent>
            </v:textbox>
          </v:shape>
        </w:pict>
      </w:r>
      <w:r>
        <w:rPr>
          <w:noProof/>
        </w:rPr>
        <w:pict>
          <v:shape id="_x0000_s1222" type="#_x0000_t202" style="position:absolute;margin-left:247.25pt;margin-top:100.3pt;width:26.05pt;height:36.3pt;z-index:2515993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2;mso-fit-shape-to-text:t">
              <w:txbxContent>
                <w:p w:rsidR="00793E52" w:rsidRPr="00804D8F" w:rsidRDefault="00793E52" w:rsidP="0098627C">
                  <w:pPr>
                    <w:rPr>
                      <w:color w:val="FF0000"/>
                      <w:sz w:val="44"/>
                    </w:rPr>
                  </w:pPr>
                  <w:r>
                    <w:rPr>
                      <w:color w:val="FF0000"/>
                      <w:sz w:val="44"/>
                    </w:rPr>
                    <w:t>3</w:t>
                  </w:r>
                </w:p>
              </w:txbxContent>
            </v:textbox>
          </v:shape>
        </w:pict>
      </w:r>
      <w:r>
        <w:rPr>
          <w:noProof/>
        </w:rPr>
        <w:pict>
          <v:shape id="_x0000_s1221" type="#_x0000_t202" style="position:absolute;margin-left:200.9pt;margin-top:100.1pt;width:26.05pt;height:36.3pt;z-index:251598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1;mso-fit-shape-to-text:t">
              <w:txbxContent>
                <w:p w:rsidR="00793E52" w:rsidRPr="00804D8F" w:rsidRDefault="00793E52" w:rsidP="0098627C">
                  <w:pPr>
                    <w:rPr>
                      <w:color w:val="FF0000"/>
                      <w:sz w:val="44"/>
                    </w:rPr>
                  </w:pPr>
                  <w:r>
                    <w:rPr>
                      <w:color w:val="FF0000"/>
                      <w:sz w:val="44"/>
                    </w:rPr>
                    <w:t>2</w:t>
                  </w:r>
                </w:p>
              </w:txbxContent>
            </v:textbox>
          </v:shape>
        </w:pict>
      </w:r>
      <w:r w:rsidR="00B629C1">
        <w:pict>
          <v:shape id="_x0000_i1049" type="#_x0000_t75" style="width:467.55pt;height:237.5pt">
            <v:imagedata r:id="rId34" o:title="26_TA"/>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is the TA home page. It allows TAs to upload attendance data exported from the html5 app. TAs can view their attendance, etc. by logging in as a student.</w:t>
      </w:r>
    </w:p>
    <w:p w:rsidR="0098627C" w:rsidRDefault="0098627C" w:rsidP="0098627C">
      <w:pPr>
        <w:spacing w:line="240" w:lineRule="auto"/>
      </w:pPr>
    </w:p>
    <w:p w:rsidR="0098627C" w:rsidRDefault="009D3788" w:rsidP="0098627C">
      <w:pPr>
        <w:spacing w:line="240" w:lineRule="auto"/>
      </w:pPr>
      <w:r>
        <w:rPr>
          <w:b/>
          <w:u w:val="single"/>
        </w:rPr>
        <w:t>Loading Events</w:t>
      </w:r>
      <w:r w:rsidR="0098627C">
        <w:t>: User logs in to the online application as a TA.</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98627C">
      <w:pPr>
        <w:numPr>
          <w:ilvl w:val="0"/>
          <w:numId w:val="3"/>
        </w:numPr>
        <w:spacing w:line="240" w:lineRule="auto"/>
      </w:pPr>
      <w:r>
        <w:t>Help Button. Pulls up a help page (</w:t>
      </w:r>
      <w:r w:rsidRPr="002B4E1A">
        <w:rPr>
          <w:color w:val="4BACC6"/>
        </w:rPr>
        <w:t>27_Help</w:t>
      </w:r>
      <w:r>
        <w:rPr>
          <w:color w:val="auto"/>
        </w:rPr>
        <w:t>)</w:t>
      </w:r>
      <w:r>
        <w:t xml:space="preserve"> detailing the items on this page and how to use them.</w:t>
      </w:r>
    </w:p>
    <w:p w:rsidR="0098627C" w:rsidRDefault="0098627C" w:rsidP="0098627C">
      <w:pPr>
        <w:numPr>
          <w:ilvl w:val="0"/>
          <w:numId w:val="3"/>
        </w:numPr>
        <w:spacing w:line="240" w:lineRule="auto"/>
      </w:pPr>
      <w:r>
        <w:t xml:space="preserve">File to Upload Selector. Allow user to either type in the </w:t>
      </w:r>
      <w:proofErr w:type="spellStart"/>
      <w:r>
        <w:t>filepath</w:t>
      </w:r>
      <w:proofErr w:type="spellEnd"/>
      <w:r>
        <w:t xml:space="preserve"> of a file to upload or select it in windows explorer by clicking the “Browse” button.</w:t>
      </w:r>
    </w:p>
    <w:p w:rsidR="0098627C" w:rsidRDefault="0098627C" w:rsidP="0098627C">
      <w:pPr>
        <w:numPr>
          <w:ilvl w:val="0"/>
          <w:numId w:val="3"/>
        </w:numPr>
        <w:spacing w:line="240" w:lineRule="auto"/>
      </w:pPr>
      <w:r>
        <w:t>Upload Button. Uploads the selected attendance data file</w:t>
      </w:r>
    </w:p>
    <w:p w:rsidR="0098627C" w:rsidRDefault="0098627C" w:rsidP="0098627C">
      <w:pPr>
        <w:numPr>
          <w:ilvl w:val="0"/>
          <w:numId w:val="3"/>
        </w:numPr>
        <w:spacing w:line="240" w:lineRule="auto"/>
      </w:pPr>
      <w:r>
        <w:t>Progress Bar. Shows the progress of the attendance file upload.</w:t>
      </w:r>
    </w:p>
    <w:p w:rsidR="0098627C" w:rsidRPr="004F14FF" w:rsidRDefault="0098627C" w:rsidP="0098627C">
      <w:pPr>
        <w:numPr>
          <w:ilvl w:val="0"/>
          <w:numId w:val="3"/>
        </w:numPr>
        <w:spacing w:line="240" w:lineRule="auto"/>
      </w:pPr>
      <w:r>
        <w:t>Logout Button. Allows user to logout, returning them to the main screen (</w:t>
      </w:r>
      <w:r w:rsidRPr="002B4E1A">
        <w:rPr>
          <w:color w:val="4BACC6"/>
        </w:rPr>
        <w:t>4_Main_Page</w:t>
      </w:r>
      <w:r>
        <w:rPr>
          <w:color w:val="auto"/>
        </w:rPr>
        <w:t>).</w:t>
      </w:r>
    </w:p>
    <w:p w:rsidR="0098627C" w:rsidRPr="004F14FF" w:rsidRDefault="0098627C" w:rsidP="0098627C">
      <w:pPr>
        <w:numPr>
          <w:ilvl w:val="0"/>
          <w:numId w:val="3"/>
        </w:numPr>
        <w:spacing w:line="240" w:lineRule="auto"/>
      </w:pPr>
      <w:r>
        <w:rPr>
          <w:color w:val="auto"/>
        </w:rPr>
        <w:t>File Not Found Alert. The file specified to upload in (</w:t>
      </w:r>
      <w:r>
        <w:rPr>
          <w:color w:val="FF0000"/>
        </w:rPr>
        <w:t>2</w:t>
      </w:r>
      <w:r>
        <w:rPr>
          <w:color w:val="auto"/>
        </w:rPr>
        <w:t>) could not be found when (</w:t>
      </w:r>
      <w:r>
        <w:rPr>
          <w:color w:val="FF0000"/>
        </w:rPr>
        <w:t>3</w:t>
      </w:r>
      <w:r>
        <w:rPr>
          <w:color w:val="auto"/>
        </w:rPr>
        <w:t>) is clicked.</w:t>
      </w:r>
    </w:p>
    <w:p w:rsidR="0098627C" w:rsidRPr="004F14FF" w:rsidRDefault="0098627C" w:rsidP="0098627C">
      <w:pPr>
        <w:numPr>
          <w:ilvl w:val="0"/>
          <w:numId w:val="3"/>
        </w:numPr>
        <w:spacing w:line="240" w:lineRule="auto"/>
      </w:pPr>
      <w:r>
        <w:rPr>
          <w:color w:val="auto"/>
        </w:rPr>
        <w:t>File Type Alert. The type of the file specified to upload in (</w:t>
      </w:r>
      <w:r>
        <w:rPr>
          <w:color w:val="FF0000"/>
        </w:rPr>
        <w:t>2</w:t>
      </w:r>
      <w:r>
        <w:rPr>
          <w:color w:val="auto"/>
        </w:rPr>
        <w:t>) when (</w:t>
      </w:r>
      <w:r>
        <w:rPr>
          <w:color w:val="FF0000"/>
        </w:rPr>
        <w:t>3</w:t>
      </w:r>
      <w:r>
        <w:rPr>
          <w:color w:val="auto"/>
        </w:rPr>
        <w:t>) is clicked is not supported.</w:t>
      </w:r>
    </w:p>
    <w:p w:rsidR="0098627C" w:rsidRDefault="0098627C" w:rsidP="0098627C">
      <w:pPr>
        <w:numPr>
          <w:ilvl w:val="0"/>
          <w:numId w:val="3"/>
        </w:numPr>
        <w:spacing w:line="240" w:lineRule="auto"/>
      </w:pPr>
      <w:r>
        <w:t>Page Trail. This allows the user to go back to any page higher up in the page hierarchy. “Logout” logs the user out and returns them to the main screen (</w:t>
      </w:r>
      <w:r w:rsidRPr="002B4E1A">
        <w:rPr>
          <w:color w:val="4BACC6"/>
        </w:rPr>
        <w:t>4_Main_Page</w:t>
      </w:r>
      <w:r w:rsidRPr="002F387B">
        <w:rPr>
          <w:color w:val="auto"/>
        </w:rPr>
        <w:t>).</w:t>
      </w:r>
    </w:p>
    <w:p w:rsidR="0098627C" w:rsidRDefault="0098627C" w:rsidP="0098627C">
      <w:pPr>
        <w:spacing w:line="240" w:lineRule="auto"/>
      </w:pPr>
      <w:r>
        <w:br w:type="page"/>
      </w:r>
      <w:r>
        <w:lastRenderedPageBreak/>
        <w:t>27_Help</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A73B1A" w:rsidP="0098627C">
      <w:pPr>
        <w:spacing w:line="240" w:lineRule="auto"/>
      </w:pPr>
      <w:r>
        <w:rPr>
          <w:noProof/>
        </w:rPr>
        <w:pict>
          <v:shape id="_x0000_s1229" type="#_x0000_t202" style="position:absolute;margin-left:392.75pt;margin-top:49.35pt;width:26.05pt;height:36.3pt;z-index:251606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9;mso-fit-shape-to-text:t">
              <w:txbxContent>
                <w:p w:rsidR="00793E52" w:rsidRPr="00804D8F" w:rsidRDefault="00793E52" w:rsidP="0098627C">
                  <w:pPr>
                    <w:rPr>
                      <w:color w:val="FF0000"/>
                      <w:sz w:val="44"/>
                    </w:rPr>
                  </w:pPr>
                  <w:r w:rsidRPr="00804D8F">
                    <w:rPr>
                      <w:color w:val="FF0000"/>
                      <w:sz w:val="44"/>
                    </w:rPr>
                    <w:t>1</w:t>
                  </w:r>
                </w:p>
              </w:txbxContent>
            </v:textbox>
          </v:shape>
        </w:pict>
      </w:r>
      <w:r>
        <w:rPr>
          <w:noProof/>
        </w:rPr>
        <w:pict>
          <v:shape id="_x0000_s1228" type="#_x0000_t202" style="position:absolute;margin-left:34.05pt;margin-top:122.05pt;width:26.05pt;height:36.3pt;z-index:25160550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8;mso-fit-shape-to-text:t">
              <w:txbxContent>
                <w:p w:rsidR="00793E52" w:rsidRPr="00804D8F" w:rsidRDefault="00793E52" w:rsidP="0098627C">
                  <w:pPr>
                    <w:rPr>
                      <w:color w:val="FF0000"/>
                      <w:sz w:val="44"/>
                    </w:rPr>
                  </w:pPr>
                  <w:r>
                    <w:rPr>
                      <w:color w:val="FF0000"/>
                      <w:sz w:val="44"/>
                    </w:rPr>
                    <w:t>2</w:t>
                  </w:r>
                </w:p>
              </w:txbxContent>
            </v:textbox>
          </v:shape>
        </w:pict>
      </w:r>
      <w:r w:rsidR="00B629C1">
        <w:pict>
          <v:shape id="_x0000_i1050" type="#_x0000_t75" style="width:400.2pt;height:303.9pt" o:allowoverlap="f">
            <v:imagedata r:id="rId35" o:title=""/>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screen pops up over other screens when the Help Button is pushed. It is custom tailored to each screen.</w:t>
      </w:r>
    </w:p>
    <w:p w:rsidR="0098627C" w:rsidRDefault="0098627C" w:rsidP="0098627C">
      <w:pPr>
        <w:spacing w:line="240" w:lineRule="auto"/>
      </w:pPr>
    </w:p>
    <w:p w:rsidR="0098627C" w:rsidRDefault="009D3788" w:rsidP="0098627C">
      <w:pPr>
        <w:spacing w:line="240" w:lineRule="auto"/>
      </w:pPr>
      <w:r>
        <w:rPr>
          <w:b/>
          <w:u w:val="single"/>
        </w:rPr>
        <w:t>Loading Events</w:t>
      </w:r>
      <w:r w:rsidR="0098627C">
        <w:t>: This screen pops up over other screens when the Help Button is pushed.</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Pr="002F387B" w:rsidRDefault="0098627C" w:rsidP="0098627C">
      <w:pPr>
        <w:numPr>
          <w:ilvl w:val="0"/>
          <w:numId w:val="4"/>
        </w:numPr>
        <w:spacing w:line="240" w:lineRule="auto"/>
      </w:pPr>
      <w:r>
        <w:t>Exit Button. Closes the help window (</w:t>
      </w:r>
      <w:r>
        <w:rPr>
          <w:color w:val="FF0000"/>
        </w:rPr>
        <w:t>2</w:t>
      </w:r>
      <w:r>
        <w:rPr>
          <w:color w:val="auto"/>
        </w:rPr>
        <w:t>), revealing the page it was loaded over.</w:t>
      </w:r>
    </w:p>
    <w:p w:rsidR="0098627C" w:rsidRPr="002F387B" w:rsidRDefault="0098627C" w:rsidP="0098627C">
      <w:pPr>
        <w:numPr>
          <w:ilvl w:val="0"/>
          <w:numId w:val="4"/>
        </w:numPr>
        <w:spacing w:line="240" w:lineRule="auto"/>
      </w:pPr>
      <w:r>
        <w:rPr>
          <w:color w:val="auto"/>
        </w:rPr>
        <w:t>Help Window. Gives a detailed account of how to use the page in which the Help Button was clicked.</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br w:type="page"/>
      </w:r>
      <w:r>
        <w:lastRenderedPageBreak/>
        <w:t>28_Student_View_Attendance_List</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A73B1A" w:rsidP="0098627C">
      <w:pPr>
        <w:spacing w:line="240" w:lineRule="auto"/>
      </w:pPr>
      <w:r>
        <w:rPr>
          <w:noProof/>
        </w:rPr>
        <w:pict>
          <v:shape id="_x0000_s1230" type="#_x0000_t202" style="position:absolute;margin-left:169pt;margin-top:234.6pt;width:26.05pt;height:36.3pt;z-index:2516075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0;mso-fit-shape-to-text:t">
              <w:txbxContent>
                <w:p w:rsidR="00793E52" w:rsidRPr="00804D8F" w:rsidRDefault="00793E52" w:rsidP="0098627C">
                  <w:pPr>
                    <w:rPr>
                      <w:color w:val="FF0000"/>
                      <w:sz w:val="44"/>
                    </w:rPr>
                  </w:pPr>
                  <w:r>
                    <w:rPr>
                      <w:color w:val="FF0000"/>
                      <w:sz w:val="44"/>
                    </w:rPr>
                    <w:t>2</w:t>
                  </w:r>
                </w:p>
              </w:txbxContent>
            </v:textbox>
          </v:shape>
        </w:pict>
      </w:r>
      <w:r>
        <w:rPr>
          <w:noProof/>
        </w:rPr>
        <w:pict>
          <v:shape id="_x0000_s1232" type="#_x0000_t202" style="position:absolute;margin-left:100.8pt;margin-top:219.75pt;width:26.05pt;height:36.3pt;z-index:25160960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2;mso-fit-shape-to-text:t">
              <w:txbxContent>
                <w:p w:rsidR="00793E52" w:rsidRPr="00804D8F" w:rsidRDefault="00793E52" w:rsidP="0098627C">
                  <w:pPr>
                    <w:rPr>
                      <w:color w:val="FF0000"/>
                      <w:sz w:val="44"/>
                    </w:rPr>
                  </w:pPr>
                  <w:r w:rsidRPr="00804D8F">
                    <w:rPr>
                      <w:color w:val="FF0000"/>
                      <w:sz w:val="44"/>
                    </w:rPr>
                    <w:t>1</w:t>
                  </w:r>
                </w:p>
              </w:txbxContent>
            </v:textbox>
          </v:shape>
        </w:pict>
      </w:r>
      <w:r>
        <w:rPr>
          <w:noProof/>
        </w:rPr>
        <w:pict>
          <v:shape id="_x0000_s1272" type="#_x0000_t202" style="position:absolute;margin-left:-20.05pt;margin-top:53.1pt;width:26.05pt;height:36.3pt;z-index:2516505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2;mso-fit-shape-to-text:t">
              <w:txbxContent>
                <w:p w:rsidR="00793E52" w:rsidRPr="00804D8F" w:rsidRDefault="00793E52" w:rsidP="0098627C">
                  <w:pPr>
                    <w:rPr>
                      <w:color w:val="FF0000"/>
                      <w:sz w:val="44"/>
                    </w:rPr>
                  </w:pPr>
                  <w:r>
                    <w:rPr>
                      <w:color w:val="FF0000"/>
                      <w:sz w:val="44"/>
                    </w:rPr>
                    <w:t>8</w:t>
                  </w:r>
                </w:p>
              </w:txbxContent>
            </v:textbox>
          </v:shape>
        </w:pict>
      </w:r>
      <w:r>
        <w:rPr>
          <w:noProof/>
        </w:rPr>
        <w:pict>
          <v:shape id="_x0000_s1235" type="#_x0000_t202" style="position:absolute;margin-left:345.65pt;margin-top:89.6pt;width:26.05pt;height:36.3pt;z-index:2516126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5;mso-fit-shape-to-text:t">
              <w:txbxContent>
                <w:p w:rsidR="00793E52" w:rsidRPr="00804D8F" w:rsidRDefault="00793E52" w:rsidP="0098627C">
                  <w:pPr>
                    <w:rPr>
                      <w:color w:val="FF0000"/>
                      <w:sz w:val="44"/>
                    </w:rPr>
                  </w:pPr>
                  <w:r>
                    <w:rPr>
                      <w:color w:val="FF0000"/>
                      <w:sz w:val="44"/>
                    </w:rPr>
                    <w:t>5</w:t>
                  </w:r>
                </w:p>
              </w:txbxContent>
            </v:textbox>
          </v:shape>
        </w:pict>
      </w:r>
      <w:r>
        <w:rPr>
          <w:noProof/>
        </w:rPr>
        <w:pict>
          <v:shape id="_x0000_s1231" type="#_x0000_t202" style="position:absolute;margin-left:223.8pt;margin-top:89.4pt;width:26.05pt;height:36.3pt;z-index:2516085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1;mso-fit-shape-to-text:t">
              <w:txbxContent>
                <w:p w:rsidR="00793E52" w:rsidRPr="00804D8F" w:rsidRDefault="00793E52" w:rsidP="0098627C">
                  <w:pPr>
                    <w:rPr>
                      <w:color w:val="FF0000"/>
                      <w:sz w:val="44"/>
                    </w:rPr>
                  </w:pPr>
                  <w:r>
                    <w:rPr>
                      <w:color w:val="FF0000"/>
                      <w:sz w:val="44"/>
                    </w:rPr>
                    <w:t>3</w:t>
                  </w:r>
                </w:p>
              </w:txbxContent>
            </v:textbox>
          </v:shape>
        </w:pict>
      </w:r>
      <w:r>
        <w:rPr>
          <w:noProof/>
        </w:rPr>
        <w:pict>
          <v:shape id="_x0000_s1234" type="#_x0000_t202" style="position:absolute;margin-left:281.15pt;margin-top:89.5pt;width:26.05pt;height:36.3pt;z-index:2516116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4;mso-fit-shape-to-text:t">
              <w:txbxContent>
                <w:p w:rsidR="00793E52" w:rsidRPr="00804D8F" w:rsidRDefault="00793E52" w:rsidP="0098627C">
                  <w:pPr>
                    <w:rPr>
                      <w:color w:val="FF0000"/>
                      <w:sz w:val="44"/>
                    </w:rPr>
                  </w:pPr>
                  <w:r>
                    <w:rPr>
                      <w:color w:val="FF0000"/>
                      <w:sz w:val="44"/>
                    </w:rPr>
                    <w:t>4</w:t>
                  </w:r>
                </w:p>
              </w:txbxContent>
            </v:textbox>
          </v:shape>
        </w:pict>
      </w:r>
      <w:r>
        <w:rPr>
          <w:noProof/>
        </w:rPr>
        <w:pict>
          <v:shape id="_x0000_s1275" type="#_x0000_t202" style="position:absolute;margin-left:433.7pt;margin-top:51.7pt;width:30.95pt;height:36.3pt;z-index:2516536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5;mso-fit-shape-to-text:t">
              <w:txbxContent>
                <w:p w:rsidR="00793E52" w:rsidRPr="00804D8F" w:rsidRDefault="00793E52" w:rsidP="0098627C">
                  <w:pPr>
                    <w:rPr>
                      <w:color w:val="FF0000"/>
                      <w:sz w:val="44"/>
                    </w:rPr>
                  </w:pPr>
                  <w:r>
                    <w:rPr>
                      <w:color w:val="FF0000"/>
                      <w:sz w:val="44"/>
                    </w:rPr>
                    <w:t>9</w:t>
                  </w:r>
                </w:p>
              </w:txbxContent>
            </v:textbox>
          </v:shape>
        </w:pict>
      </w:r>
      <w:r>
        <w:rPr>
          <w:noProof/>
        </w:rPr>
        <w:pict>
          <v:rect id="_x0000_s1294" style="position:absolute;margin-left:195.05pt;margin-top:240.75pt;width:126.45pt;height:30.15pt;z-index:251673088" strokecolor="white"/>
        </w:pict>
      </w:r>
      <w:r>
        <w:rPr>
          <w:noProof/>
        </w:rPr>
        <w:pict>
          <v:shape id="_x0000_s1271" type="#_x0000_t202" style="position:absolute;margin-left:26.1pt;margin-top:234.6pt;width:26.05pt;height:36.3pt;z-index:2516495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1;mso-fit-shape-to-text:t">
              <w:txbxContent>
                <w:p w:rsidR="00793E52" w:rsidRPr="00804D8F" w:rsidRDefault="00793E52" w:rsidP="0098627C">
                  <w:pPr>
                    <w:rPr>
                      <w:color w:val="FF0000"/>
                      <w:sz w:val="44"/>
                    </w:rPr>
                  </w:pPr>
                  <w:r>
                    <w:rPr>
                      <w:color w:val="FF0000"/>
                      <w:sz w:val="44"/>
                    </w:rPr>
                    <w:t>7</w:t>
                  </w:r>
                </w:p>
              </w:txbxContent>
            </v:textbox>
          </v:shape>
        </w:pict>
      </w:r>
      <w:r>
        <w:rPr>
          <w:noProof/>
        </w:rPr>
        <w:pict>
          <v:shape id="_x0000_s1233" type="#_x0000_t202" style="position:absolute;margin-left:-20.2pt;margin-top:126.9pt;width:26.05pt;height:36.3pt;z-index:251610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3;mso-fit-shape-to-text:t">
              <w:txbxContent>
                <w:p w:rsidR="00793E52" w:rsidRPr="00804D8F" w:rsidRDefault="00793E52" w:rsidP="0098627C">
                  <w:pPr>
                    <w:rPr>
                      <w:color w:val="FF0000"/>
                      <w:sz w:val="44"/>
                    </w:rPr>
                  </w:pPr>
                  <w:r>
                    <w:rPr>
                      <w:color w:val="FF0000"/>
                      <w:sz w:val="44"/>
                    </w:rPr>
                    <w:t>6</w:t>
                  </w:r>
                </w:p>
              </w:txbxContent>
            </v:textbox>
          </v:shape>
        </w:pict>
      </w:r>
      <w:r w:rsidR="00B629C1">
        <w:pict>
          <v:shape id="_x0000_i1051" type="#_x0000_t75" style="width:442.3pt;height:324.45pt" o:allowoverlap="f">
            <v:imagedata r:id="rId36"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page where students can view the list of their attendances by date.</w:t>
      </w:r>
    </w:p>
    <w:p w:rsidR="0098627C" w:rsidRDefault="0098627C" w:rsidP="0098627C">
      <w:pPr>
        <w:spacing w:line="240" w:lineRule="auto"/>
      </w:pPr>
    </w:p>
    <w:p w:rsidR="0098627C" w:rsidRPr="00347058" w:rsidRDefault="009D3788" w:rsidP="0098627C">
      <w:pPr>
        <w:spacing w:line="240" w:lineRule="auto"/>
        <w:rPr>
          <w:color w:val="auto"/>
        </w:rPr>
      </w:pPr>
      <w:r>
        <w:rPr>
          <w:b/>
          <w:u w:val="single"/>
        </w:rPr>
        <w:t>Loading Events</w:t>
      </w:r>
      <w:r w:rsidR="0098627C">
        <w:t>: This page is loaded by clicking the “View Attendance” button on the Student Main Page (</w:t>
      </w:r>
      <w:r w:rsidR="0098627C" w:rsidRPr="002B4E1A">
        <w:rPr>
          <w:color w:val="4BACC6"/>
        </w:rPr>
        <w:t>7_Student_Page</w:t>
      </w:r>
      <w:r w:rsidR="0098627C">
        <w:t>). It can also be switched to from any other attendance page using the Attendance Page Tabs (</w:t>
      </w:r>
      <w:r w:rsidR="0098627C">
        <w:rPr>
          <w:color w:val="FF0000"/>
        </w:rPr>
        <w:t>6</w:t>
      </w:r>
      <w:r w:rsidR="0098627C">
        <w:rPr>
          <w:color w:val="auto"/>
        </w:rPr>
        <w:t>).</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81692B">
      <w:pPr>
        <w:numPr>
          <w:ilvl w:val="0"/>
          <w:numId w:val="5"/>
        </w:numPr>
        <w:spacing w:line="240" w:lineRule="auto"/>
        <w:ind w:left="360"/>
      </w:pPr>
      <w:r>
        <w:t>Date Column. This shows the date for each attendance record.</w:t>
      </w:r>
    </w:p>
    <w:p w:rsidR="0098627C" w:rsidRDefault="0098627C" w:rsidP="0081692B">
      <w:pPr>
        <w:numPr>
          <w:ilvl w:val="0"/>
          <w:numId w:val="5"/>
        </w:numPr>
        <w:spacing w:line="240" w:lineRule="auto"/>
        <w:ind w:left="360"/>
      </w:pPr>
      <w:r>
        <w:t>Present Column. Shows the days the user was present.</w:t>
      </w:r>
    </w:p>
    <w:p w:rsidR="0098627C" w:rsidRDefault="0098627C" w:rsidP="0081692B">
      <w:pPr>
        <w:numPr>
          <w:ilvl w:val="0"/>
          <w:numId w:val="5"/>
        </w:numPr>
        <w:spacing w:line="240" w:lineRule="auto"/>
        <w:ind w:left="360"/>
      </w:pPr>
      <w:r>
        <w:t>Absent Column. Shows the days the user was absent.</w:t>
      </w:r>
    </w:p>
    <w:p w:rsidR="0098627C" w:rsidRDefault="0098627C" w:rsidP="0081692B">
      <w:pPr>
        <w:numPr>
          <w:ilvl w:val="0"/>
          <w:numId w:val="5"/>
        </w:numPr>
        <w:spacing w:line="240" w:lineRule="auto"/>
        <w:ind w:left="360"/>
      </w:pPr>
      <w:r>
        <w:t>Tardy Column. Shows the days the user was tardy.</w:t>
      </w:r>
    </w:p>
    <w:p w:rsidR="0098627C" w:rsidRDefault="0098627C" w:rsidP="0081692B">
      <w:pPr>
        <w:numPr>
          <w:ilvl w:val="0"/>
          <w:numId w:val="5"/>
        </w:numPr>
        <w:spacing w:line="240" w:lineRule="auto"/>
        <w:ind w:left="360"/>
      </w:pPr>
      <w:r>
        <w:t>Excused Column. Shows the absences that were excused.</w:t>
      </w:r>
    </w:p>
    <w:p w:rsidR="0098627C" w:rsidRPr="00512B23" w:rsidRDefault="0098627C" w:rsidP="0081692B">
      <w:pPr>
        <w:numPr>
          <w:ilvl w:val="0"/>
          <w:numId w:val="5"/>
        </w:numPr>
        <w:spacing w:line="240" w:lineRule="auto"/>
        <w:ind w:left="360"/>
      </w:pPr>
      <w:r>
        <w:t>Attendance Page Tabs. Allows the user to switch between (</w:t>
      </w:r>
      <w:r w:rsidRPr="002B4E1A">
        <w:rPr>
          <w:rFonts w:eastAsia="Times New Roman"/>
          <w:color w:val="4BACC6"/>
        </w:rPr>
        <w:t>8_Student_Bar_Graph</w:t>
      </w:r>
      <w:proofErr w:type="gramStart"/>
      <w:r>
        <w:rPr>
          <w:rFonts w:eastAsia="Times New Roman"/>
        </w:rPr>
        <w:t>)  (</w:t>
      </w:r>
      <w:proofErr w:type="gramEnd"/>
      <w:r w:rsidRPr="002B4E1A">
        <w:rPr>
          <w:rFonts w:eastAsia="Times New Roman"/>
          <w:color w:val="4BACC6"/>
        </w:rPr>
        <w:t>9_Student_Line_Graph</w:t>
      </w:r>
      <w:r>
        <w:rPr>
          <w:rFonts w:eastAsia="Times New Roman"/>
        </w:rPr>
        <w:t>) (</w:t>
      </w:r>
      <w:r w:rsidRPr="002B4E1A">
        <w:rPr>
          <w:rFonts w:eastAsia="Times New Roman"/>
          <w:color w:val="4BACC6"/>
        </w:rPr>
        <w:t>10_Student_Pie_Chart</w:t>
      </w:r>
      <w:r>
        <w:rPr>
          <w:rFonts w:eastAsia="Times New Roman"/>
        </w:rPr>
        <w:t>), and (</w:t>
      </w:r>
      <w:r w:rsidRPr="002B4E1A">
        <w:rPr>
          <w:rFonts w:eastAsia="Times New Roman"/>
          <w:color w:val="4BACC6"/>
        </w:rPr>
        <w:t>29_Student_Absence_Form_List</w:t>
      </w:r>
      <w:r>
        <w:rPr>
          <w:rFonts w:eastAsia="Times New Roman"/>
        </w:rPr>
        <w:t>).</w:t>
      </w:r>
    </w:p>
    <w:p w:rsidR="0098627C" w:rsidRDefault="0098627C" w:rsidP="0081692B">
      <w:pPr>
        <w:numPr>
          <w:ilvl w:val="0"/>
          <w:numId w:val="5"/>
        </w:numPr>
        <w:spacing w:line="240" w:lineRule="auto"/>
        <w:ind w:left="360"/>
      </w:pPr>
      <w:r w:rsidRPr="00512B23">
        <w:rPr>
          <w:rFonts w:eastAsia="Times New Roman"/>
        </w:rPr>
        <w:t>Back Button. Takes the user back to the Student Main Page (</w:t>
      </w:r>
      <w:r w:rsidRPr="00512B23">
        <w:rPr>
          <w:color w:val="4BACC6"/>
        </w:rPr>
        <w:t>7_Student_Page</w:t>
      </w:r>
      <w:r>
        <w:t>).</w:t>
      </w:r>
    </w:p>
    <w:p w:rsidR="0098627C" w:rsidRDefault="0098627C" w:rsidP="0081692B">
      <w:pPr>
        <w:numPr>
          <w:ilvl w:val="0"/>
          <w:numId w:val="5"/>
        </w:numPr>
        <w:autoSpaceDE w:val="0"/>
        <w:autoSpaceDN w:val="0"/>
        <w:adjustRightInd w:val="0"/>
        <w:spacing w:line="240" w:lineRule="auto"/>
        <w:ind w:left="360"/>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Default="0098627C" w:rsidP="0081692B">
      <w:pPr>
        <w:numPr>
          <w:ilvl w:val="0"/>
          <w:numId w:val="5"/>
        </w:numPr>
        <w:spacing w:line="240" w:lineRule="auto"/>
        <w:ind w:left="360"/>
      </w:pPr>
      <w:r>
        <w:rPr>
          <w:rFonts w:eastAsia="Times New Roman"/>
        </w:rPr>
        <w:t>Help Button. Pulls up a help page (</w:t>
      </w:r>
      <w:r>
        <w:rPr>
          <w:rFonts w:eastAsia="Times New Roman"/>
          <w:color w:val="4BACC6"/>
        </w:rPr>
        <w:t>27_Help</w:t>
      </w:r>
      <w:r>
        <w:rPr>
          <w:rFonts w:eastAsia="Times New Roman"/>
          <w:color w:val="auto"/>
        </w:rPr>
        <w:t>)</w:t>
      </w:r>
      <w:r>
        <w:rPr>
          <w:rFonts w:eastAsia="Times New Roman"/>
        </w:rPr>
        <w:t xml:space="preserve"> detailing the items on this page and how to use them.</w:t>
      </w:r>
    </w:p>
    <w:p w:rsidR="0098627C" w:rsidRDefault="0098627C" w:rsidP="0081692B">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29_Student_Absence_Form_List</w:t>
      </w:r>
    </w:p>
    <w:p w:rsidR="0098627C" w:rsidRDefault="0098627C" w:rsidP="0098627C">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98627C" w:rsidRDefault="0098627C" w:rsidP="00F9146E">
      <w:r>
        <w:t>Annotations:</w:t>
      </w:r>
      <w:r w:rsidR="00F9146E">
        <w:t xml:space="preserve"> Todd Wegter</w:t>
      </w:r>
    </w:p>
    <w:p w:rsidR="0098627C" w:rsidRDefault="0098627C" w:rsidP="0098627C">
      <w:pPr>
        <w:spacing w:line="240" w:lineRule="auto"/>
      </w:pPr>
    </w:p>
    <w:p w:rsidR="0098627C" w:rsidRDefault="00A73B1A" w:rsidP="0098627C">
      <w:pPr>
        <w:spacing w:line="240" w:lineRule="auto"/>
      </w:pPr>
      <w:r>
        <w:rPr>
          <w:noProof/>
        </w:rPr>
        <w:pict>
          <v:shape id="_x0000_s1236" type="#_x0000_t202" style="position:absolute;margin-left:164.1pt;margin-top:175.2pt;width:26.05pt;height:36.3pt;z-index:251613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6;mso-fit-shape-to-text:t">
              <w:txbxContent>
                <w:p w:rsidR="00793E52" w:rsidRPr="00804D8F" w:rsidRDefault="00793E52" w:rsidP="0098627C">
                  <w:pPr>
                    <w:rPr>
                      <w:color w:val="FF0000"/>
                      <w:sz w:val="44"/>
                    </w:rPr>
                  </w:pPr>
                  <w:r>
                    <w:rPr>
                      <w:color w:val="FF0000"/>
                      <w:sz w:val="44"/>
                    </w:rPr>
                    <w:t>2</w:t>
                  </w:r>
                </w:p>
              </w:txbxContent>
            </v:textbox>
          </v:shape>
        </w:pict>
      </w:r>
      <w:r>
        <w:rPr>
          <w:noProof/>
        </w:rPr>
        <w:pict>
          <v:shape id="_x0000_s1276" type="#_x0000_t202" style="position:absolute;margin-left:445.8pt;margin-top:58.25pt;width:52.7pt;height:36.3pt;z-index:2516546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6;mso-fit-shape-to-text:t">
              <w:txbxContent>
                <w:p w:rsidR="00793E52" w:rsidRPr="00804D8F" w:rsidRDefault="00793E52" w:rsidP="0098627C">
                  <w:pPr>
                    <w:rPr>
                      <w:color w:val="FF0000"/>
                      <w:sz w:val="44"/>
                    </w:rPr>
                  </w:pPr>
                  <w:r>
                    <w:rPr>
                      <w:color w:val="FF0000"/>
                      <w:sz w:val="44"/>
                    </w:rPr>
                    <w:t>9</w:t>
                  </w:r>
                </w:p>
              </w:txbxContent>
            </v:textbox>
          </v:shape>
        </w:pict>
      </w:r>
      <w:r>
        <w:rPr>
          <w:noProof/>
        </w:rPr>
        <w:pict>
          <v:shape id="_x0000_s1274" type="#_x0000_t202" style="position:absolute;margin-left:-19.1pt;margin-top:51.55pt;width:26.05pt;height:36.3pt;z-index:2516526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4;mso-fit-shape-to-text:t">
              <w:txbxContent>
                <w:p w:rsidR="00793E52" w:rsidRPr="00804D8F" w:rsidRDefault="00793E52" w:rsidP="0098627C">
                  <w:pPr>
                    <w:rPr>
                      <w:color w:val="FF0000"/>
                      <w:sz w:val="44"/>
                    </w:rPr>
                  </w:pPr>
                  <w:r>
                    <w:rPr>
                      <w:color w:val="FF0000"/>
                      <w:sz w:val="44"/>
                    </w:rPr>
                    <w:t>8</w:t>
                  </w:r>
                </w:p>
              </w:txbxContent>
            </v:textbox>
          </v:shape>
        </w:pict>
      </w:r>
      <w:r>
        <w:rPr>
          <w:noProof/>
        </w:rPr>
        <w:pict>
          <v:shape id="_x0000_s1240" type="#_x0000_t202" style="position:absolute;margin-left:23.6pt;margin-top:238.25pt;width:26.05pt;height:36.3pt;z-index:251617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0;mso-fit-shape-to-text:t">
              <w:txbxContent>
                <w:p w:rsidR="00793E52" w:rsidRPr="00804D8F" w:rsidRDefault="00793E52" w:rsidP="0098627C">
                  <w:pPr>
                    <w:rPr>
                      <w:color w:val="FF0000"/>
                      <w:sz w:val="44"/>
                    </w:rPr>
                  </w:pPr>
                  <w:r>
                    <w:rPr>
                      <w:color w:val="FF0000"/>
                      <w:sz w:val="44"/>
                    </w:rPr>
                    <w:t>7</w:t>
                  </w:r>
                </w:p>
              </w:txbxContent>
            </v:textbox>
          </v:shape>
        </w:pict>
      </w:r>
      <w:r>
        <w:rPr>
          <w:noProof/>
        </w:rPr>
        <w:pict>
          <v:shape id="_x0000_s1239" type="#_x0000_t202" style="position:absolute;margin-left:-19.1pt;margin-top:124.1pt;width:26.05pt;height:36.3pt;z-index:2516167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9;mso-fit-shape-to-text:t">
              <w:txbxContent>
                <w:p w:rsidR="00793E52" w:rsidRPr="00804D8F" w:rsidRDefault="00793E52" w:rsidP="0098627C">
                  <w:pPr>
                    <w:rPr>
                      <w:color w:val="FF0000"/>
                      <w:sz w:val="44"/>
                    </w:rPr>
                  </w:pPr>
                  <w:r>
                    <w:rPr>
                      <w:color w:val="FF0000"/>
                      <w:sz w:val="44"/>
                    </w:rPr>
                    <w:t>6</w:t>
                  </w:r>
                </w:p>
              </w:txbxContent>
            </v:textbox>
          </v:shape>
        </w:pict>
      </w:r>
      <w:r>
        <w:rPr>
          <w:noProof/>
        </w:rPr>
        <w:pict>
          <v:shape id="_x0000_s1242" type="#_x0000_t202" style="position:absolute;margin-left:362.7pt;margin-top:75.2pt;width:26.05pt;height:36.3pt;z-index:2516198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2;mso-fit-shape-to-text:t">
              <w:txbxContent>
                <w:p w:rsidR="00793E52" w:rsidRPr="00804D8F" w:rsidRDefault="00793E52" w:rsidP="0098627C">
                  <w:pPr>
                    <w:rPr>
                      <w:color w:val="FF0000"/>
                      <w:sz w:val="44"/>
                    </w:rPr>
                  </w:pPr>
                  <w:r>
                    <w:rPr>
                      <w:color w:val="FF0000"/>
                      <w:sz w:val="44"/>
                    </w:rPr>
                    <w:t>5</w:t>
                  </w:r>
                </w:p>
              </w:txbxContent>
            </v:textbox>
          </v:shape>
        </w:pict>
      </w:r>
      <w:r>
        <w:rPr>
          <w:noProof/>
        </w:rPr>
        <w:pict>
          <v:shape id="_x0000_s1241" type="#_x0000_t202" style="position:absolute;margin-left:299.05pt;margin-top:75.2pt;width:26.05pt;height:36.3pt;z-index:2516188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1;mso-fit-shape-to-text:t">
              <w:txbxContent>
                <w:p w:rsidR="00793E52" w:rsidRPr="00804D8F" w:rsidRDefault="00793E52" w:rsidP="0098627C">
                  <w:pPr>
                    <w:rPr>
                      <w:color w:val="FF0000"/>
                      <w:sz w:val="44"/>
                    </w:rPr>
                  </w:pPr>
                  <w:r>
                    <w:rPr>
                      <w:color w:val="FF0000"/>
                      <w:sz w:val="44"/>
                    </w:rPr>
                    <w:t>4</w:t>
                  </w:r>
                </w:p>
              </w:txbxContent>
            </v:textbox>
          </v:shape>
        </w:pict>
      </w:r>
      <w:r>
        <w:rPr>
          <w:noProof/>
        </w:rPr>
        <w:pict>
          <v:shape id="_x0000_s1237" type="#_x0000_t202" style="position:absolute;margin-left:248.9pt;margin-top:75.2pt;width:26.05pt;height:36.3pt;z-index:25161472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7;mso-fit-shape-to-text:t">
              <w:txbxContent>
                <w:p w:rsidR="00793E52" w:rsidRPr="00804D8F" w:rsidRDefault="00793E52" w:rsidP="0098627C">
                  <w:pPr>
                    <w:rPr>
                      <w:color w:val="FF0000"/>
                      <w:sz w:val="44"/>
                    </w:rPr>
                  </w:pPr>
                  <w:r>
                    <w:rPr>
                      <w:color w:val="FF0000"/>
                      <w:sz w:val="44"/>
                    </w:rPr>
                    <w:t>3</w:t>
                  </w:r>
                </w:p>
              </w:txbxContent>
            </v:textbox>
          </v:shape>
        </w:pict>
      </w:r>
      <w:r>
        <w:rPr>
          <w:noProof/>
        </w:rPr>
        <w:pict>
          <v:shape id="_x0000_s1238" type="#_x0000_t202" style="position:absolute;margin-left:103.15pt;margin-top:183.05pt;width:26.05pt;height:36.3pt;z-index:2516157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8;mso-fit-shape-to-text:t">
              <w:txbxContent>
                <w:p w:rsidR="00793E52" w:rsidRPr="00804D8F" w:rsidRDefault="00793E52" w:rsidP="0098627C">
                  <w:pPr>
                    <w:rPr>
                      <w:color w:val="FF0000"/>
                      <w:sz w:val="44"/>
                    </w:rPr>
                  </w:pPr>
                  <w:r w:rsidRPr="00804D8F">
                    <w:rPr>
                      <w:color w:val="FF0000"/>
                      <w:sz w:val="44"/>
                    </w:rPr>
                    <w:t>1</w:t>
                  </w:r>
                </w:p>
              </w:txbxContent>
            </v:textbox>
          </v:shape>
        </w:pict>
      </w:r>
      <w:r w:rsidR="00B629C1">
        <w:pict>
          <v:shape id="_x0000_i1052" type="#_x0000_t75" style="width:442.3pt;height:324.45pt" o:allowoverlap="f">
            <v:imagedata r:id="rId37"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student view of absence forms he or she has submitted.</w:t>
      </w:r>
    </w:p>
    <w:p w:rsidR="0098627C" w:rsidRDefault="0098627C" w:rsidP="0098627C">
      <w:pPr>
        <w:spacing w:line="240" w:lineRule="auto"/>
      </w:pPr>
    </w:p>
    <w:p w:rsidR="0098627C" w:rsidRPr="00347058" w:rsidRDefault="009D3788" w:rsidP="0098627C">
      <w:pPr>
        <w:spacing w:line="240" w:lineRule="auto"/>
        <w:rPr>
          <w:color w:val="auto"/>
        </w:rPr>
      </w:pPr>
      <w:r>
        <w:rPr>
          <w:b/>
          <w:u w:val="single"/>
        </w:rPr>
        <w:t>Loading Events</w:t>
      </w:r>
      <w:r w:rsidR="0098627C">
        <w:t>: This page can also be switched to from any other attendance page using the Attendance Page Tabs (</w:t>
      </w:r>
      <w:r w:rsidR="0098627C">
        <w:rPr>
          <w:color w:val="FF0000"/>
        </w:rPr>
        <w:t>6</w:t>
      </w:r>
      <w:r w:rsidR="0098627C">
        <w:rPr>
          <w:color w:val="auto"/>
        </w:rPr>
        <w:t>).</w:t>
      </w:r>
    </w:p>
    <w:p w:rsidR="0098627C" w:rsidRPr="00512B23" w:rsidRDefault="0098627C" w:rsidP="0098627C">
      <w:pPr>
        <w:spacing w:line="240" w:lineRule="auto"/>
      </w:pPr>
    </w:p>
    <w:p w:rsidR="0098627C" w:rsidRDefault="0098627C" w:rsidP="0098627C">
      <w:pPr>
        <w:spacing w:line="240" w:lineRule="auto"/>
      </w:pPr>
      <w:r>
        <w:rPr>
          <w:b/>
          <w:u w:val="single"/>
        </w:rPr>
        <w:t>Interface Elements</w:t>
      </w:r>
      <w:r>
        <w:t xml:space="preserve">: </w:t>
      </w:r>
    </w:p>
    <w:p w:rsidR="0098627C" w:rsidRDefault="0098627C" w:rsidP="0098627C">
      <w:pPr>
        <w:numPr>
          <w:ilvl w:val="0"/>
          <w:numId w:val="6"/>
        </w:numPr>
        <w:spacing w:line="240" w:lineRule="auto"/>
      </w:pPr>
      <w:r>
        <w:t>View Buttons. Allows the user to view the absence form in the specified row.</w:t>
      </w:r>
    </w:p>
    <w:p w:rsidR="0098627C" w:rsidRDefault="0098627C" w:rsidP="0098627C">
      <w:pPr>
        <w:numPr>
          <w:ilvl w:val="0"/>
          <w:numId w:val="6"/>
        </w:numPr>
        <w:spacing w:line="240" w:lineRule="auto"/>
      </w:pPr>
      <w:r>
        <w:t>Type of Request Column. Shows the type of the absence form.</w:t>
      </w:r>
    </w:p>
    <w:p w:rsidR="0098627C" w:rsidRDefault="0098627C" w:rsidP="0098627C">
      <w:pPr>
        <w:numPr>
          <w:ilvl w:val="0"/>
          <w:numId w:val="6"/>
        </w:numPr>
        <w:spacing w:line="240" w:lineRule="auto"/>
      </w:pPr>
      <w:r>
        <w:t>Start Date Column. Shows the start date for repeating absence forms and the only day for single day occurrences.</w:t>
      </w:r>
    </w:p>
    <w:p w:rsidR="0098627C" w:rsidRDefault="0098627C" w:rsidP="0098627C">
      <w:pPr>
        <w:numPr>
          <w:ilvl w:val="0"/>
          <w:numId w:val="6"/>
        </w:numPr>
        <w:spacing w:line="240" w:lineRule="auto"/>
      </w:pPr>
      <w:r>
        <w:t>End Date Column. Shows the end date for repeating absence forms.</w:t>
      </w:r>
    </w:p>
    <w:p w:rsidR="0098627C" w:rsidRDefault="0098627C" w:rsidP="0098627C">
      <w:pPr>
        <w:numPr>
          <w:ilvl w:val="0"/>
          <w:numId w:val="6"/>
        </w:numPr>
        <w:spacing w:line="240" w:lineRule="auto"/>
      </w:pPr>
      <w:r>
        <w:t>Approved Column. Shows the absence requests that have been approved.</w:t>
      </w:r>
    </w:p>
    <w:p w:rsidR="0098627C" w:rsidRPr="00512B23" w:rsidRDefault="0098627C" w:rsidP="0098627C">
      <w:pPr>
        <w:numPr>
          <w:ilvl w:val="0"/>
          <w:numId w:val="6"/>
        </w:numPr>
        <w:spacing w:line="240" w:lineRule="auto"/>
      </w:pPr>
      <w:r>
        <w:t>Attendance Page Tabs. Allows the user to switch between (</w:t>
      </w:r>
      <w:r w:rsidRPr="009A0F8F">
        <w:rPr>
          <w:rFonts w:eastAsia="Times New Roman"/>
          <w:color w:val="4BACC6"/>
        </w:rPr>
        <w:t>8_Student_Bar_Graph</w:t>
      </w:r>
      <w:proofErr w:type="gramStart"/>
      <w:r>
        <w:rPr>
          <w:rFonts w:eastAsia="Times New Roman"/>
        </w:rPr>
        <w:t>)  (</w:t>
      </w:r>
      <w:proofErr w:type="gramEnd"/>
      <w:r w:rsidRPr="009A0F8F">
        <w:rPr>
          <w:rFonts w:eastAsia="Times New Roman"/>
          <w:color w:val="4BACC6"/>
        </w:rPr>
        <w:t>9_Student_Line_Graph</w:t>
      </w:r>
      <w:r>
        <w:rPr>
          <w:rFonts w:eastAsia="Times New Roman"/>
        </w:rPr>
        <w:t>) (</w:t>
      </w:r>
      <w:r w:rsidRPr="009A0F8F">
        <w:rPr>
          <w:rFonts w:eastAsia="Times New Roman"/>
          <w:color w:val="4BACC6"/>
        </w:rPr>
        <w:t>10_Student_Pie_Chart</w:t>
      </w:r>
      <w:r>
        <w:rPr>
          <w:rFonts w:eastAsia="Times New Roman"/>
        </w:rPr>
        <w:t>), and (</w:t>
      </w:r>
      <w:r w:rsidRPr="002B4E1A">
        <w:rPr>
          <w:color w:val="4BACC6"/>
        </w:rPr>
        <w:t>28_Student_View_Attendance_List</w:t>
      </w:r>
      <w:r>
        <w:rPr>
          <w:rFonts w:eastAsia="Times New Roman"/>
        </w:rPr>
        <w:t>).</w:t>
      </w:r>
    </w:p>
    <w:p w:rsidR="0098627C" w:rsidRDefault="0098627C" w:rsidP="0098627C">
      <w:pPr>
        <w:numPr>
          <w:ilvl w:val="0"/>
          <w:numId w:val="6"/>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6"/>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6"/>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30_Student_View_Absence_Approval_Forms</w:t>
      </w:r>
    </w:p>
    <w:p w:rsidR="0098627C" w:rsidRDefault="0098627C" w:rsidP="0098627C">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98627C" w:rsidRDefault="0098627C" w:rsidP="00F9146E">
      <w:r>
        <w:t>Annotations:</w:t>
      </w:r>
      <w:r w:rsidR="00F9146E">
        <w:t xml:space="preserve"> Todd Wegter</w:t>
      </w:r>
    </w:p>
    <w:p w:rsidR="0098627C" w:rsidRDefault="0098627C" w:rsidP="0098627C">
      <w:pPr>
        <w:spacing w:line="240" w:lineRule="auto"/>
      </w:pPr>
    </w:p>
    <w:p w:rsidR="0098627C" w:rsidRDefault="00A73B1A" w:rsidP="0098627C">
      <w:pPr>
        <w:spacing w:line="240" w:lineRule="auto"/>
      </w:pPr>
      <w:r>
        <w:rPr>
          <w:noProof/>
        </w:rPr>
        <w:pict>
          <v:shape id="_x0000_s1246" type="#_x0000_t202" style="position:absolute;margin-left:339.55pt;margin-top:270.55pt;width:26.05pt;height:36.3pt;z-index:2516239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6;mso-fit-shape-to-text:t">
              <w:txbxContent>
                <w:p w:rsidR="00793E52" w:rsidRPr="00804D8F" w:rsidRDefault="00793E52" w:rsidP="0098627C">
                  <w:pPr>
                    <w:rPr>
                      <w:color w:val="FF0000"/>
                      <w:sz w:val="44"/>
                    </w:rPr>
                  </w:pPr>
                  <w:r>
                    <w:rPr>
                      <w:color w:val="FF0000"/>
                      <w:sz w:val="44"/>
                    </w:rPr>
                    <w:t>6</w:t>
                  </w:r>
                </w:p>
              </w:txbxContent>
            </v:textbox>
          </v:shape>
        </w:pict>
      </w:r>
      <w:r>
        <w:rPr>
          <w:noProof/>
        </w:rPr>
        <w:pict>
          <v:shape id="_x0000_s1286" type="#_x0000_t202" style="position:absolute;margin-left:-23.4pt;margin-top:83.4pt;width:49.85pt;height:36.3pt;z-index:2516648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6;mso-fit-shape-to-text:t">
              <w:txbxContent>
                <w:p w:rsidR="00793E52" w:rsidRPr="00804D8F" w:rsidRDefault="00793E52" w:rsidP="0098627C">
                  <w:pPr>
                    <w:rPr>
                      <w:color w:val="FF0000"/>
                      <w:sz w:val="44"/>
                    </w:rPr>
                  </w:pPr>
                  <w:r>
                    <w:rPr>
                      <w:color w:val="FF0000"/>
                      <w:sz w:val="44"/>
                    </w:rPr>
                    <w:t>10</w:t>
                  </w:r>
                </w:p>
              </w:txbxContent>
            </v:textbox>
          </v:shape>
        </w:pict>
      </w:r>
      <w:r>
        <w:rPr>
          <w:noProof/>
        </w:rPr>
        <w:pict>
          <v:shape id="_x0000_s1279" type="#_x0000_t202" style="position:absolute;margin-left:405.5pt;margin-top:55.05pt;width:26.05pt;height:36.3pt;z-index:2516577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9;mso-fit-shape-to-text:t">
              <w:txbxContent>
                <w:p w:rsidR="00793E52" w:rsidRPr="00804D8F" w:rsidRDefault="00793E52" w:rsidP="0098627C">
                  <w:pPr>
                    <w:rPr>
                      <w:color w:val="FF0000"/>
                      <w:sz w:val="44"/>
                    </w:rPr>
                  </w:pPr>
                  <w:r>
                    <w:rPr>
                      <w:color w:val="FF0000"/>
                      <w:sz w:val="44"/>
                    </w:rPr>
                    <w:t>9</w:t>
                  </w:r>
                </w:p>
              </w:txbxContent>
            </v:textbox>
          </v:shape>
        </w:pict>
      </w:r>
      <w:r>
        <w:rPr>
          <w:noProof/>
        </w:rPr>
        <w:pict>
          <v:shape id="_x0000_s1278" type="#_x0000_t202" style="position:absolute;margin-left:-16.85pt;margin-top:54.9pt;width:26.05pt;height:36.3pt;z-index:25165670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8;mso-fit-shape-to-text:t">
              <w:txbxContent>
                <w:p w:rsidR="00793E52" w:rsidRPr="00804D8F" w:rsidRDefault="00793E52" w:rsidP="0098627C">
                  <w:pPr>
                    <w:rPr>
                      <w:color w:val="FF0000"/>
                      <w:sz w:val="44"/>
                    </w:rPr>
                  </w:pPr>
                  <w:r>
                    <w:rPr>
                      <w:color w:val="FF0000"/>
                      <w:sz w:val="44"/>
                    </w:rPr>
                    <w:t>8</w:t>
                  </w:r>
                </w:p>
              </w:txbxContent>
            </v:textbox>
          </v:shape>
        </w:pict>
      </w:r>
      <w:r>
        <w:rPr>
          <w:noProof/>
        </w:rPr>
        <w:pict>
          <v:shape id="_x0000_s1247" type="#_x0000_t202" style="position:absolute;margin-left:-22.6pt;margin-top:270.55pt;width:26.05pt;height:36.3pt;z-index:2516249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7;mso-fit-shape-to-text:t">
              <w:txbxContent>
                <w:p w:rsidR="00793E52" w:rsidRPr="00804D8F" w:rsidRDefault="00793E52" w:rsidP="0098627C">
                  <w:pPr>
                    <w:rPr>
                      <w:color w:val="FF0000"/>
                      <w:sz w:val="44"/>
                    </w:rPr>
                  </w:pPr>
                  <w:r>
                    <w:rPr>
                      <w:color w:val="FF0000"/>
                      <w:sz w:val="44"/>
                    </w:rPr>
                    <w:t>7</w:t>
                  </w:r>
                </w:p>
              </w:txbxContent>
            </v:textbox>
          </v:shape>
        </w:pict>
      </w:r>
      <w:r>
        <w:rPr>
          <w:noProof/>
        </w:rPr>
        <w:pict>
          <v:shape id="_x0000_s1248" type="#_x0000_t202" style="position:absolute;margin-left:91.4pt;margin-top:215.65pt;width:26.05pt;height:36.3pt;z-index:2516259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8;mso-fit-shape-to-text:t">
              <w:txbxContent>
                <w:p w:rsidR="00793E52" w:rsidRPr="00804D8F" w:rsidRDefault="00793E52" w:rsidP="0098627C">
                  <w:pPr>
                    <w:rPr>
                      <w:color w:val="FF0000"/>
                      <w:sz w:val="44"/>
                    </w:rPr>
                  </w:pPr>
                  <w:r>
                    <w:rPr>
                      <w:color w:val="FF0000"/>
                      <w:sz w:val="44"/>
                    </w:rPr>
                    <w:t>4</w:t>
                  </w:r>
                </w:p>
              </w:txbxContent>
            </v:textbox>
          </v:shape>
        </w:pict>
      </w:r>
      <w:r>
        <w:rPr>
          <w:noProof/>
        </w:rPr>
        <w:pict>
          <v:shape id="_x0000_s1277" type="#_x0000_t202" style="position:absolute;margin-left:133.85pt;margin-top:251.95pt;width:26.05pt;height:36.3pt;z-index:25165568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7;mso-fit-shape-to-text:t">
              <w:txbxContent>
                <w:p w:rsidR="00793E52" w:rsidRPr="00804D8F" w:rsidRDefault="00793E52" w:rsidP="0098627C">
                  <w:pPr>
                    <w:rPr>
                      <w:color w:val="FF0000"/>
                      <w:sz w:val="44"/>
                    </w:rPr>
                  </w:pPr>
                  <w:r>
                    <w:rPr>
                      <w:color w:val="FF0000"/>
                      <w:sz w:val="44"/>
                    </w:rPr>
                    <w:t>6</w:t>
                  </w:r>
                </w:p>
              </w:txbxContent>
            </v:textbox>
          </v:shape>
        </w:pict>
      </w:r>
      <w:r>
        <w:rPr>
          <w:noProof/>
        </w:rPr>
        <w:pict>
          <v:shape id="_x0000_s1249" type="#_x0000_t202" style="position:absolute;margin-left:234.05pt;margin-top:296pt;width:26.05pt;height:36.3pt;z-index:2516270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9;mso-fit-shape-to-text:t">
              <w:txbxContent>
                <w:p w:rsidR="00793E52" w:rsidRPr="00804D8F" w:rsidRDefault="00793E52" w:rsidP="0098627C">
                  <w:pPr>
                    <w:rPr>
                      <w:color w:val="FF0000"/>
                      <w:sz w:val="44"/>
                    </w:rPr>
                  </w:pPr>
                  <w:r>
                    <w:rPr>
                      <w:color w:val="FF0000"/>
                      <w:sz w:val="44"/>
                    </w:rPr>
                    <w:t>5</w:t>
                  </w:r>
                </w:p>
              </w:txbxContent>
            </v:textbox>
          </v:shape>
        </w:pict>
      </w:r>
      <w:r>
        <w:rPr>
          <w:noProof/>
        </w:rPr>
        <w:pict>
          <v:shape id="_x0000_s1244" type="#_x0000_t202" style="position:absolute;margin-left:397.4pt;margin-top:97.05pt;width:26.05pt;height:36.3pt;z-index:2516218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4;mso-fit-shape-to-text:t">
              <w:txbxContent>
                <w:p w:rsidR="00793E52" w:rsidRPr="00804D8F" w:rsidRDefault="00793E52" w:rsidP="0098627C">
                  <w:pPr>
                    <w:rPr>
                      <w:color w:val="FF0000"/>
                      <w:sz w:val="44"/>
                    </w:rPr>
                  </w:pPr>
                  <w:r>
                    <w:rPr>
                      <w:color w:val="FF0000"/>
                      <w:sz w:val="44"/>
                    </w:rPr>
                    <w:t>3</w:t>
                  </w:r>
                </w:p>
              </w:txbxContent>
            </v:textbox>
          </v:shape>
        </w:pict>
      </w:r>
      <w:r>
        <w:rPr>
          <w:noProof/>
        </w:rPr>
        <w:pict>
          <v:shape id="_x0000_s1243" type="#_x0000_t202" style="position:absolute;margin-left:173.55pt;margin-top:148.5pt;width:26.05pt;height:36.3pt;z-index:2516208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3;mso-fit-shape-to-text:t">
              <w:txbxContent>
                <w:p w:rsidR="00793E52" w:rsidRPr="00804D8F" w:rsidRDefault="00793E52" w:rsidP="0098627C">
                  <w:pPr>
                    <w:rPr>
                      <w:color w:val="FF0000"/>
                      <w:sz w:val="44"/>
                    </w:rPr>
                  </w:pPr>
                  <w:r>
                    <w:rPr>
                      <w:color w:val="FF0000"/>
                      <w:sz w:val="44"/>
                    </w:rPr>
                    <w:t>2</w:t>
                  </w:r>
                </w:p>
              </w:txbxContent>
            </v:textbox>
          </v:shape>
        </w:pict>
      </w:r>
      <w:r>
        <w:rPr>
          <w:noProof/>
        </w:rPr>
        <w:pict>
          <v:shape id="_x0000_s1245" type="#_x0000_t202" style="position:absolute;margin-left:-17.05pt;margin-top:143.9pt;width:26.05pt;height:36.3pt;z-index:2516229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5;mso-fit-shape-to-text:t">
              <w:txbxContent>
                <w:p w:rsidR="00793E52" w:rsidRPr="00804D8F" w:rsidRDefault="00793E52" w:rsidP="0098627C">
                  <w:pPr>
                    <w:rPr>
                      <w:color w:val="FF0000"/>
                      <w:sz w:val="44"/>
                    </w:rPr>
                  </w:pPr>
                  <w:r w:rsidRPr="00804D8F">
                    <w:rPr>
                      <w:color w:val="FF0000"/>
                      <w:sz w:val="44"/>
                    </w:rPr>
                    <w:t>1</w:t>
                  </w:r>
                </w:p>
              </w:txbxContent>
            </v:textbox>
          </v:shape>
        </w:pict>
      </w:r>
      <w:r w:rsidR="00B629C1">
        <w:pict>
          <v:shape id="_x0000_i1053" type="#_x0000_t75" style="width:411.45pt;height:324.45pt" o:allowoverlap="f">
            <v:imagedata r:id="rId38" o:title=""/>
          </v:shape>
        </w:pict>
      </w:r>
    </w:p>
    <w:p w:rsidR="0098627C" w:rsidRPr="00983953" w:rsidRDefault="0098627C" w:rsidP="0098627C"/>
    <w:p w:rsidR="0098627C" w:rsidRPr="009A0F8F" w:rsidRDefault="0098627C" w:rsidP="0098627C">
      <w:r>
        <w:rPr>
          <w:b/>
          <w:u w:val="single"/>
        </w:rPr>
        <w:t>Purpose</w:t>
      </w:r>
      <w:r>
        <w:t>: This page allows the student to view each individual submitted absence form (the shown page is specific to Class Conflict forms).</w:t>
      </w:r>
    </w:p>
    <w:p w:rsidR="0098627C" w:rsidRPr="00983953" w:rsidRDefault="0098627C" w:rsidP="0098627C"/>
    <w:p w:rsidR="0098627C" w:rsidRDefault="009D3788" w:rsidP="0098627C">
      <w:pPr>
        <w:rPr>
          <w:rFonts w:eastAsia="Times New Roman"/>
          <w:color w:val="auto"/>
        </w:rPr>
      </w:pPr>
      <w:r>
        <w:rPr>
          <w:b/>
          <w:u w:val="single"/>
        </w:rPr>
        <w:t>Loading Events</w:t>
      </w:r>
      <w:r w:rsidR="0098627C">
        <w:t>: Clicking the “View” Button for any absence form in (</w:t>
      </w:r>
      <w:r w:rsidR="0098627C" w:rsidRPr="009A0F8F">
        <w:rPr>
          <w:rFonts w:eastAsia="Times New Roman"/>
          <w:color w:val="4BACC6"/>
        </w:rPr>
        <w:t>29_Student_Absence_Form_List</w:t>
      </w:r>
      <w:r w:rsidR="0098627C">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Pr="009A0F8F" w:rsidRDefault="0098627C" w:rsidP="0098627C">
      <w:pPr>
        <w:numPr>
          <w:ilvl w:val="0"/>
          <w:numId w:val="7"/>
        </w:numPr>
        <w:rPr>
          <w:color w:val="auto"/>
        </w:rPr>
      </w:pPr>
      <w:r>
        <w:rPr>
          <w:color w:val="auto"/>
        </w:rPr>
        <w:t>Effective Days</w:t>
      </w:r>
      <w:r w:rsidRPr="009A0F8F">
        <w:rPr>
          <w:color w:val="auto"/>
        </w:rPr>
        <w:t>. Shows the days of the week that this form applies to.</w:t>
      </w:r>
    </w:p>
    <w:p w:rsidR="0098627C" w:rsidRDefault="0098627C" w:rsidP="0098627C">
      <w:pPr>
        <w:numPr>
          <w:ilvl w:val="0"/>
          <w:numId w:val="7"/>
        </w:numPr>
        <w:rPr>
          <w:color w:val="auto"/>
        </w:rPr>
      </w:pPr>
      <w:r>
        <w:rPr>
          <w:color w:val="auto"/>
        </w:rPr>
        <w:t>Effective Dates. Shows the dates that this form is valid for.</w:t>
      </w:r>
    </w:p>
    <w:p w:rsidR="0098627C" w:rsidRDefault="0098627C" w:rsidP="0098627C">
      <w:pPr>
        <w:numPr>
          <w:ilvl w:val="0"/>
          <w:numId w:val="7"/>
        </w:numPr>
        <w:rPr>
          <w:color w:val="auto"/>
        </w:rPr>
      </w:pPr>
      <w:r>
        <w:rPr>
          <w:color w:val="auto"/>
        </w:rPr>
        <w:t>Class Information. Shows the information for the class conflict.</w:t>
      </w:r>
    </w:p>
    <w:p w:rsidR="0098627C" w:rsidRDefault="0098627C" w:rsidP="0098627C">
      <w:pPr>
        <w:numPr>
          <w:ilvl w:val="0"/>
          <w:numId w:val="7"/>
        </w:numPr>
        <w:rPr>
          <w:color w:val="auto"/>
        </w:rPr>
      </w:pPr>
      <w:r>
        <w:rPr>
          <w:color w:val="auto"/>
        </w:rPr>
        <w:t>Missing Portion. Shows what portion of class will be missed. (radio buttons and text box)</w:t>
      </w:r>
    </w:p>
    <w:p w:rsidR="0098627C" w:rsidRDefault="0098627C" w:rsidP="0098627C">
      <w:pPr>
        <w:numPr>
          <w:ilvl w:val="0"/>
          <w:numId w:val="7"/>
        </w:numPr>
        <w:rPr>
          <w:color w:val="auto"/>
        </w:rPr>
      </w:pPr>
      <w:r>
        <w:rPr>
          <w:color w:val="auto"/>
        </w:rPr>
        <w:t>Approved Checkbox. A checkmark shows that the form has been approved.</w:t>
      </w:r>
    </w:p>
    <w:p w:rsidR="0098627C" w:rsidRDefault="0098627C" w:rsidP="0098627C">
      <w:pPr>
        <w:numPr>
          <w:ilvl w:val="0"/>
          <w:numId w:val="7"/>
        </w:numPr>
        <w:rPr>
          <w:color w:val="auto"/>
        </w:rPr>
      </w:pPr>
      <w:proofErr w:type="spellStart"/>
      <w:r>
        <w:rPr>
          <w:color w:val="auto"/>
        </w:rPr>
        <w:t>Prev</w:t>
      </w:r>
      <w:proofErr w:type="spellEnd"/>
      <w:r>
        <w:rPr>
          <w:color w:val="auto"/>
        </w:rPr>
        <w:t>/Next Buttons. Allows the user to view the next or previous submitted absence form.</w:t>
      </w:r>
    </w:p>
    <w:p w:rsidR="0098627C" w:rsidRDefault="0098627C" w:rsidP="0098627C">
      <w:pPr>
        <w:numPr>
          <w:ilvl w:val="0"/>
          <w:numId w:val="7"/>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7"/>
        </w:numPr>
        <w:spacing w:line="240" w:lineRule="auto"/>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 xml:space="preserve">) or </w:t>
      </w:r>
      <w:r w:rsidRPr="00512B23">
        <w:rPr>
          <w:rFonts w:eastAsia="Times New Roman"/>
        </w:rPr>
        <w:t xml:space="preserve">the </w:t>
      </w:r>
      <w:r>
        <w:rPr>
          <w:rFonts w:eastAsia="Times New Roman"/>
        </w:rPr>
        <w:t>List of Student Absence Forms page (</w:t>
      </w:r>
      <w:r w:rsidRPr="00A756FD">
        <w:rPr>
          <w:rFonts w:eastAsia="Times New Roman"/>
          <w:color w:val="4BACC6"/>
        </w:rPr>
        <w:t>29_Student_Absence_Form_List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7"/>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9A0F8F" w:rsidRDefault="0098627C" w:rsidP="0098627C">
      <w:pPr>
        <w:numPr>
          <w:ilvl w:val="0"/>
          <w:numId w:val="7"/>
        </w:numPr>
        <w:rPr>
          <w:color w:val="auto"/>
        </w:rPr>
      </w:pPr>
      <w:r>
        <w:rPr>
          <w:color w:val="auto"/>
        </w:rPr>
        <w:t>Absence Form Label. Shows the User’s name and the number and type of the absence form he or she is viewing.</w:t>
      </w:r>
      <w:r>
        <w:rPr>
          <w:color w:val="auto"/>
        </w:rPr>
        <w:br/>
      </w:r>
    </w:p>
    <w:p w:rsidR="0098627C" w:rsidRDefault="0098627C" w:rsidP="0098627C"/>
    <w:p w:rsidR="0098627C" w:rsidRDefault="0098627C" w:rsidP="0098627C">
      <w:r>
        <w:lastRenderedPageBreak/>
        <w:t>31_Director_Student_View_Absence</w:t>
      </w:r>
      <w:r w:rsidR="00776E23">
        <w:t>_Form</w:t>
      </w:r>
    </w:p>
    <w:p w:rsidR="0098627C" w:rsidRDefault="0098627C" w:rsidP="0098627C">
      <w:r>
        <w:t>Sketch: Todd Wegter</w:t>
      </w:r>
    </w:p>
    <w:p w:rsidR="0098627C" w:rsidRDefault="0098627C" w:rsidP="0098627C">
      <w:r>
        <w:t>Annotations:</w:t>
      </w:r>
      <w:r w:rsidR="00F9146E">
        <w:t xml:space="preserve"> Todd Wegter</w:t>
      </w:r>
    </w:p>
    <w:p w:rsidR="0098627C" w:rsidRDefault="0098627C" w:rsidP="0098627C"/>
    <w:p w:rsidR="0098627C" w:rsidRPr="006C019E" w:rsidRDefault="00A73B1A" w:rsidP="0098627C">
      <w:pPr>
        <w:rPr>
          <w:highlight w:val="yellow"/>
        </w:rPr>
      </w:pPr>
      <w:r>
        <w:rPr>
          <w:noProof/>
        </w:rPr>
        <w:pict>
          <v:shape id="_x0000_s1287" type="#_x0000_t202" style="position:absolute;margin-left:-29.3pt;margin-top:65.65pt;width:49.85pt;height:36.3pt;z-index:25166592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7;mso-fit-shape-to-text:t">
              <w:txbxContent>
                <w:p w:rsidR="00793E52" w:rsidRPr="00804D8F" w:rsidRDefault="00793E52" w:rsidP="0098627C">
                  <w:pPr>
                    <w:rPr>
                      <w:color w:val="FF0000"/>
                      <w:sz w:val="44"/>
                    </w:rPr>
                  </w:pPr>
                  <w:r>
                    <w:rPr>
                      <w:color w:val="FF0000"/>
                      <w:sz w:val="44"/>
                    </w:rPr>
                    <w:t>13</w:t>
                  </w:r>
                </w:p>
              </w:txbxContent>
            </v:textbox>
          </v:shape>
        </w:pict>
      </w:r>
      <w:r>
        <w:rPr>
          <w:noProof/>
        </w:rPr>
        <w:pict>
          <v:shape id="_x0000_s1285" type="#_x0000_t202" style="position:absolute;margin-left:-29.3pt;margin-top:43.1pt;width:49.85pt;height:36.3pt;z-index:2516638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5;mso-fit-shape-to-text:t">
              <w:txbxContent>
                <w:p w:rsidR="00793E52" w:rsidRPr="00804D8F" w:rsidRDefault="00793E52" w:rsidP="0098627C">
                  <w:pPr>
                    <w:rPr>
                      <w:color w:val="FF0000"/>
                      <w:sz w:val="44"/>
                    </w:rPr>
                  </w:pPr>
                  <w:r>
                    <w:rPr>
                      <w:color w:val="FF0000"/>
                      <w:sz w:val="44"/>
                    </w:rPr>
                    <w:t>11</w:t>
                  </w:r>
                </w:p>
              </w:txbxContent>
            </v:textbox>
          </v:shape>
        </w:pict>
      </w:r>
      <w:r>
        <w:rPr>
          <w:noProof/>
        </w:rPr>
        <w:pict>
          <v:shape id="_x0000_s1284" type="#_x0000_t202" style="position:absolute;margin-left:350.05pt;margin-top:47.3pt;width:49.85pt;height:36.3pt;z-index:2516628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4;mso-fit-shape-to-text:t">
              <w:txbxContent>
                <w:p w:rsidR="00793E52" w:rsidRPr="00804D8F" w:rsidRDefault="00793E52" w:rsidP="0098627C">
                  <w:pPr>
                    <w:rPr>
                      <w:color w:val="FF0000"/>
                      <w:sz w:val="44"/>
                    </w:rPr>
                  </w:pPr>
                  <w:r>
                    <w:rPr>
                      <w:color w:val="FF0000"/>
                      <w:sz w:val="44"/>
                    </w:rPr>
                    <w:t>12</w:t>
                  </w:r>
                </w:p>
              </w:txbxContent>
            </v:textbox>
          </v:shape>
        </w:pict>
      </w:r>
      <w:r>
        <w:rPr>
          <w:noProof/>
        </w:rPr>
        <w:pict>
          <v:shape id="_x0000_s1283" type="#_x0000_t202" style="position:absolute;margin-left:-29.3pt;margin-top:219.25pt;width:49.85pt;height:65.4pt;z-index:2516618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3;mso-fit-shape-to-text:t">
              <w:txbxContent>
                <w:p w:rsidR="00793E52" w:rsidRPr="00804D8F" w:rsidRDefault="00793E52" w:rsidP="0098627C">
                  <w:pPr>
                    <w:rPr>
                      <w:color w:val="FF0000"/>
                      <w:sz w:val="44"/>
                    </w:rPr>
                  </w:pPr>
                  <w:r>
                    <w:rPr>
                      <w:color w:val="FF0000"/>
                      <w:sz w:val="44"/>
                    </w:rPr>
                    <w:t>10</w:t>
                  </w:r>
                </w:p>
              </w:txbxContent>
            </v:textbox>
          </v:shape>
        </w:pict>
      </w:r>
      <w:r>
        <w:rPr>
          <w:noProof/>
        </w:rPr>
        <w:pict>
          <v:shape id="_x0000_s1282" type="#_x0000_t202" style="position:absolute;margin-left:258.6pt;margin-top:244.85pt;width:26.05pt;height:36.3pt;z-index:25166080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2;mso-fit-shape-to-text:t">
              <w:txbxContent>
                <w:p w:rsidR="00793E52" w:rsidRPr="00804D8F" w:rsidRDefault="00793E52" w:rsidP="0098627C">
                  <w:pPr>
                    <w:rPr>
                      <w:color w:val="FF0000"/>
                      <w:sz w:val="44"/>
                    </w:rPr>
                  </w:pPr>
                  <w:r>
                    <w:rPr>
                      <w:color w:val="FF0000"/>
                      <w:sz w:val="44"/>
                    </w:rPr>
                    <w:t>9</w:t>
                  </w:r>
                </w:p>
              </w:txbxContent>
            </v:textbox>
          </v:shape>
        </w:pict>
      </w:r>
      <w:r>
        <w:rPr>
          <w:noProof/>
        </w:rPr>
        <w:pict>
          <v:shape id="_x0000_s1281" type="#_x0000_t202" style="position:absolute;margin-left:179.05pt;margin-top:244.85pt;width:26.05pt;height:36.3pt;z-index:2516597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1;mso-fit-shape-to-text:t">
              <w:txbxContent>
                <w:p w:rsidR="00793E52" w:rsidRPr="00804D8F" w:rsidRDefault="00793E52" w:rsidP="0098627C">
                  <w:pPr>
                    <w:rPr>
                      <w:color w:val="FF0000"/>
                      <w:sz w:val="44"/>
                    </w:rPr>
                  </w:pPr>
                  <w:r>
                    <w:rPr>
                      <w:color w:val="FF0000"/>
                      <w:sz w:val="44"/>
                    </w:rPr>
                    <w:t>8</w:t>
                  </w:r>
                </w:p>
              </w:txbxContent>
            </v:textbox>
          </v:shape>
        </w:pict>
      </w:r>
      <w:r>
        <w:rPr>
          <w:noProof/>
        </w:rPr>
        <w:pict>
          <v:shape id="_x0000_s1280" type="#_x0000_t202" style="position:absolute;margin-left:337.75pt;margin-top:202.2pt;width:26.05pt;height:36.3pt;z-index:2516587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0;mso-fit-shape-to-text:t">
              <w:txbxContent>
                <w:p w:rsidR="00793E52" w:rsidRPr="00804D8F" w:rsidRDefault="00793E52" w:rsidP="0098627C">
                  <w:pPr>
                    <w:rPr>
                      <w:color w:val="FF0000"/>
                      <w:sz w:val="44"/>
                    </w:rPr>
                  </w:pPr>
                  <w:r>
                    <w:rPr>
                      <w:color w:val="FF0000"/>
                      <w:sz w:val="44"/>
                    </w:rPr>
                    <w:t>7</w:t>
                  </w:r>
                </w:p>
              </w:txbxContent>
            </v:textbox>
          </v:shape>
        </w:pict>
      </w:r>
      <w:r>
        <w:rPr>
          <w:noProof/>
        </w:rPr>
        <w:pict>
          <v:shape id="_x0000_s1254" type="#_x0000_t202" style="position:absolute;margin-left:113.95pt;margin-top:201.95pt;width:26.05pt;height:36.3pt;z-index:2516321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4;mso-fit-shape-to-text:t">
              <w:txbxContent>
                <w:p w:rsidR="00793E52" w:rsidRPr="00804D8F" w:rsidRDefault="00793E52" w:rsidP="0098627C">
                  <w:pPr>
                    <w:rPr>
                      <w:color w:val="FF0000"/>
                      <w:sz w:val="44"/>
                    </w:rPr>
                  </w:pPr>
                  <w:r>
                    <w:rPr>
                      <w:color w:val="FF0000"/>
                      <w:sz w:val="44"/>
                    </w:rPr>
                    <w:t>7</w:t>
                  </w:r>
                </w:p>
              </w:txbxContent>
            </v:textbox>
          </v:shape>
        </w:pict>
      </w:r>
      <w:r>
        <w:rPr>
          <w:noProof/>
        </w:rPr>
        <w:pict>
          <v:shape id="_x0000_s1253" type="#_x0000_t202" style="position:absolute;margin-left:161.45pt;margin-top:190.45pt;width:26.05pt;height:36.3pt;z-index:25163110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3;mso-fit-shape-to-text:t">
              <w:txbxContent>
                <w:p w:rsidR="00793E52" w:rsidRPr="00804D8F" w:rsidRDefault="00793E52" w:rsidP="0098627C">
                  <w:pPr>
                    <w:rPr>
                      <w:color w:val="FF0000"/>
                      <w:sz w:val="44"/>
                    </w:rPr>
                  </w:pPr>
                  <w:r>
                    <w:rPr>
                      <w:color w:val="FF0000"/>
                      <w:sz w:val="44"/>
                    </w:rPr>
                    <w:t>6</w:t>
                  </w:r>
                </w:p>
              </w:txbxContent>
            </v:textbox>
          </v:shape>
        </w:pict>
      </w:r>
      <w:r>
        <w:rPr>
          <w:noProof/>
        </w:rPr>
        <w:pict>
          <v:shape id="_x0000_s1256" type="#_x0000_t202" style="position:absolute;margin-left:349.95pt;margin-top:165.65pt;width:26.05pt;height:36.3pt;z-index:2516341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6;mso-fit-shape-to-text:t">
              <w:txbxContent>
                <w:p w:rsidR="00793E52" w:rsidRPr="00804D8F" w:rsidRDefault="00793E52" w:rsidP="0098627C">
                  <w:pPr>
                    <w:rPr>
                      <w:color w:val="FF0000"/>
                      <w:sz w:val="44"/>
                    </w:rPr>
                  </w:pPr>
                  <w:r>
                    <w:rPr>
                      <w:color w:val="FF0000"/>
                      <w:sz w:val="44"/>
                    </w:rPr>
                    <w:t>5</w:t>
                  </w:r>
                </w:p>
              </w:txbxContent>
            </v:textbox>
          </v:shape>
        </w:pict>
      </w:r>
      <w:r>
        <w:rPr>
          <w:noProof/>
        </w:rPr>
        <w:pict>
          <v:shape id="_x0000_s1255" type="#_x0000_t202" style="position:absolute;margin-left:349.95pt;margin-top:129.35pt;width:26.05pt;height:36.3pt;z-index:2516331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5;mso-fit-shape-to-text:t">
              <w:txbxContent>
                <w:p w:rsidR="00793E52" w:rsidRPr="00804D8F" w:rsidRDefault="00793E52" w:rsidP="0098627C">
                  <w:pPr>
                    <w:rPr>
                      <w:color w:val="FF0000"/>
                      <w:sz w:val="44"/>
                    </w:rPr>
                  </w:pPr>
                  <w:r>
                    <w:rPr>
                      <w:color w:val="FF0000"/>
                      <w:sz w:val="44"/>
                    </w:rPr>
                    <w:t>4</w:t>
                  </w:r>
                </w:p>
              </w:txbxContent>
            </v:textbox>
          </v:shape>
        </w:pict>
      </w:r>
      <w:r>
        <w:rPr>
          <w:noProof/>
        </w:rPr>
        <w:pict>
          <v:shape id="_x0000_s1251" type="#_x0000_t202" style="position:absolute;margin-left:196.75pt;margin-top:101.8pt;width:26.05pt;height:36.3pt;z-index:2516290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1;mso-fit-shape-to-text:t">
              <w:txbxContent>
                <w:p w:rsidR="00793E52" w:rsidRPr="00804D8F" w:rsidRDefault="00793E52" w:rsidP="0098627C">
                  <w:pPr>
                    <w:rPr>
                      <w:color w:val="FF0000"/>
                      <w:sz w:val="44"/>
                    </w:rPr>
                  </w:pPr>
                  <w:r>
                    <w:rPr>
                      <w:color w:val="FF0000"/>
                      <w:sz w:val="44"/>
                    </w:rPr>
                    <w:t>3</w:t>
                  </w:r>
                </w:p>
              </w:txbxContent>
            </v:textbox>
          </v:shape>
        </w:pict>
      </w:r>
      <w:r>
        <w:rPr>
          <w:noProof/>
        </w:rPr>
        <w:pict>
          <v:shape id="_x0000_s1250" type="#_x0000_t202" style="position:absolute;margin-left:87.9pt;margin-top:116.55pt;width:26.05pt;height:36.3pt;z-index:2516280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0;mso-fit-shape-to-text:t">
              <w:txbxContent>
                <w:p w:rsidR="00793E52" w:rsidRPr="00804D8F" w:rsidRDefault="00793E52" w:rsidP="0098627C">
                  <w:pPr>
                    <w:rPr>
                      <w:color w:val="FF0000"/>
                      <w:sz w:val="44"/>
                    </w:rPr>
                  </w:pPr>
                  <w:r>
                    <w:rPr>
                      <w:color w:val="FF0000"/>
                      <w:sz w:val="44"/>
                    </w:rPr>
                    <w:t>2</w:t>
                  </w:r>
                </w:p>
              </w:txbxContent>
            </v:textbox>
          </v:shape>
        </w:pict>
      </w:r>
      <w:r>
        <w:rPr>
          <w:noProof/>
        </w:rPr>
        <w:pict>
          <v:shape id="_x0000_s1252" type="#_x0000_t202" style="position:absolute;margin-left:-15.95pt;margin-top:101.8pt;width:26.05pt;height:36.3pt;z-index:25163008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2;mso-fit-shape-to-text:t">
              <w:txbxContent>
                <w:p w:rsidR="00793E52" w:rsidRPr="00804D8F" w:rsidRDefault="00793E52" w:rsidP="0098627C">
                  <w:pPr>
                    <w:rPr>
                      <w:color w:val="FF0000"/>
                      <w:sz w:val="44"/>
                    </w:rPr>
                  </w:pPr>
                  <w:r w:rsidRPr="00804D8F">
                    <w:rPr>
                      <w:color w:val="FF0000"/>
                      <w:sz w:val="44"/>
                    </w:rPr>
                    <w:t>1</w:t>
                  </w:r>
                </w:p>
              </w:txbxContent>
            </v:textbox>
          </v:shape>
        </w:pict>
      </w:r>
      <w:r w:rsidR="00B629C1">
        <w:rPr>
          <w:highlight w:val="yellow"/>
        </w:rPr>
        <w:pict>
          <v:shape id="_x0000_i1054" type="#_x0000_t75" style="width:467.55pt;height:292.7pt">
            <v:imagedata r:id="rId39" o:title="32_Director_Student_View_Absence"/>
          </v:shape>
        </w:pict>
      </w:r>
    </w:p>
    <w:p w:rsidR="0098627C" w:rsidRDefault="0098627C" w:rsidP="0098627C">
      <w:r>
        <w:rPr>
          <w:b/>
          <w:u w:val="single"/>
        </w:rPr>
        <w:t>Purpose</w:t>
      </w:r>
      <w:r>
        <w:t>: This page allows the director to view individual submitted absence forms and approve or deny them.</w:t>
      </w:r>
    </w:p>
    <w:p w:rsidR="0098627C" w:rsidRDefault="0098627C" w:rsidP="0098627C"/>
    <w:p w:rsidR="0098627C" w:rsidRPr="006C019E" w:rsidRDefault="009D3788" w:rsidP="0098627C">
      <w:pPr>
        <w:rPr>
          <w:color w:val="auto"/>
        </w:rPr>
      </w:pPr>
      <w:r>
        <w:rPr>
          <w:b/>
          <w:u w:val="single"/>
        </w:rPr>
        <w:t>Loading Events</w:t>
      </w:r>
      <w:r w:rsidR="0098627C">
        <w:t>: This page is loaded by clicking the “View” button for an individual absence form in (</w:t>
      </w:r>
      <w:r w:rsidR="0098627C" w:rsidRPr="002B4E1A">
        <w:rPr>
          <w:rFonts w:eastAsia="Times New Roman"/>
          <w:color w:val="4BACC6"/>
        </w:rPr>
        <w:t>22_Director_Student_View_Absence</w:t>
      </w:r>
      <w:r w:rsidR="0098627C">
        <w:t>) or (</w:t>
      </w:r>
      <w:r w:rsidR="0098627C" w:rsidRPr="002B4E1A">
        <w:rPr>
          <w:rFonts w:eastAsia="Times New Roman"/>
          <w:color w:val="4BACC6"/>
        </w:rPr>
        <w:t>23_Director_View_Class_Absence</w:t>
      </w:r>
      <w:r w:rsidR="0098627C">
        <w:t xml:space="preserve">) or by clicking another absence or class conflict form’s Next or </w:t>
      </w:r>
      <w:proofErr w:type="spellStart"/>
      <w:r w:rsidR="0098627C">
        <w:t>Prev</w:t>
      </w:r>
      <w:proofErr w:type="spellEnd"/>
      <w:r w:rsidR="0098627C">
        <w:t xml:space="preserve"> Button (</w:t>
      </w:r>
      <w:r w:rsidR="0098627C">
        <w:rPr>
          <w:color w:val="FF0000"/>
        </w:rPr>
        <w:t>7</w:t>
      </w:r>
      <w:r w:rsidR="0098627C">
        <w:rPr>
          <w:color w:val="auto"/>
        </w:rPr>
        <w:t>)</w:t>
      </w:r>
    </w:p>
    <w:p w:rsidR="0098627C" w:rsidRDefault="0098627C" w:rsidP="0098627C"/>
    <w:p w:rsidR="0098627C" w:rsidRDefault="0098627C" w:rsidP="0098627C">
      <w:r w:rsidRPr="006C019E">
        <w:rPr>
          <w:b/>
          <w:u w:val="single"/>
        </w:rPr>
        <w:t>Interface Elements</w:t>
      </w:r>
      <w:r>
        <w:t>:</w:t>
      </w:r>
    </w:p>
    <w:p w:rsidR="0098627C" w:rsidRPr="009A0F8F" w:rsidRDefault="0098627C" w:rsidP="0098627C">
      <w:pPr>
        <w:numPr>
          <w:ilvl w:val="0"/>
          <w:numId w:val="8"/>
        </w:numPr>
        <w:rPr>
          <w:color w:val="auto"/>
        </w:rPr>
      </w:pPr>
      <w:r>
        <w:rPr>
          <w:color w:val="auto"/>
        </w:rPr>
        <w:t>Effective Day</w:t>
      </w:r>
      <w:r w:rsidRPr="009A0F8F">
        <w:rPr>
          <w:color w:val="auto"/>
        </w:rPr>
        <w:t>. Shows the day of the week that this form applies to.</w:t>
      </w:r>
    </w:p>
    <w:p w:rsidR="0098627C" w:rsidRDefault="0098627C" w:rsidP="0098627C">
      <w:pPr>
        <w:numPr>
          <w:ilvl w:val="0"/>
          <w:numId w:val="8"/>
        </w:numPr>
        <w:rPr>
          <w:color w:val="auto"/>
        </w:rPr>
      </w:pPr>
      <w:r>
        <w:rPr>
          <w:color w:val="auto"/>
        </w:rPr>
        <w:t>Effective Date. Shows the date that this form is valid for.</w:t>
      </w:r>
    </w:p>
    <w:p w:rsidR="0098627C" w:rsidRDefault="0098627C" w:rsidP="0098627C">
      <w:pPr>
        <w:numPr>
          <w:ilvl w:val="0"/>
          <w:numId w:val="8"/>
        </w:numPr>
      </w:pPr>
      <w:r>
        <w:t>Recurrence Combo Boxes. Shows if this absence will be recurring.</w:t>
      </w:r>
    </w:p>
    <w:p w:rsidR="0098627C" w:rsidRDefault="0098627C" w:rsidP="0098627C">
      <w:pPr>
        <w:numPr>
          <w:ilvl w:val="0"/>
          <w:numId w:val="8"/>
        </w:numPr>
      </w:pPr>
      <w:r>
        <w:t>Reason Box. Shows the given reason for the absence.</w:t>
      </w:r>
    </w:p>
    <w:p w:rsidR="0098627C" w:rsidRDefault="0098627C" w:rsidP="0098627C">
      <w:pPr>
        <w:numPr>
          <w:ilvl w:val="0"/>
          <w:numId w:val="8"/>
        </w:numPr>
      </w:pPr>
      <w:r>
        <w:t>Additional Info Box. Shows any additional info given for the absence.</w:t>
      </w:r>
    </w:p>
    <w:p w:rsidR="0098627C" w:rsidRDefault="0098627C" w:rsidP="0098627C">
      <w:pPr>
        <w:numPr>
          <w:ilvl w:val="0"/>
          <w:numId w:val="8"/>
        </w:numPr>
      </w:pPr>
      <w:r>
        <w:t>View Uploaded Document Button. Downloads the document uploaded with the form, if one was uploaded.</w:t>
      </w:r>
    </w:p>
    <w:p w:rsidR="0098627C" w:rsidRDefault="0098627C" w:rsidP="0098627C">
      <w:pPr>
        <w:numPr>
          <w:ilvl w:val="0"/>
          <w:numId w:val="8"/>
        </w:numPr>
        <w:rPr>
          <w:color w:val="auto"/>
        </w:rPr>
      </w:pPr>
      <w:proofErr w:type="spellStart"/>
      <w:r>
        <w:rPr>
          <w:color w:val="auto"/>
        </w:rPr>
        <w:t>Prev</w:t>
      </w:r>
      <w:proofErr w:type="spellEnd"/>
      <w:r>
        <w:rPr>
          <w:color w:val="auto"/>
        </w:rPr>
        <w:t>/Next Buttons. Allows the user to view the next or previous submitted absence form.</w:t>
      </w:r>
    </w:p>
    <w:p w:rsidR="0098627C" w:rsidRDefault="0098627C" w:rsidP="0098627C">
      <w:pPr>
        <w:numPr>
          <w:ilvl w:val="0"/>
          <w:numId w:val="8"/>
        </w:numPr>
        <w:rPr>
          <w:color w:val="auto"/>
        </w:rPr>
      </w:pPr>
      <w:r>
        <w:rPr>
          <w:color w:val="auto"/>
        </w:rPr>
        <w:t>Approve Button. Approves the absence form (marks these day(s) as excused).</w:t>
      </w:r>
    </w:p>
    <w:p w:rsidR="0098627C" w:rsidRPr="006C019E" w:rsidRDefault="0098627C" w:rsidP="0098627C">
      <w:pPr>
        <w:numPr>
          <w:ilvl w:val="0"/>
          <w:numId w:val="8"/>
        </w:numPr>
        <w:rPr>
          <w:color w:val="auto"/>
        </w:rPr>
      </w:pPr>
      <w:r w:rsidRPr="006C019E">
        <w:rPr>
          <w:color w:val="auto"/>
        </w:rPr>
        <w:t>Deny Button. Denies the absence and pulls up the Message Center (</w:t>
      </w:r>
      <w:r w:rsidRPr="002B4E1A">
        <w:rPr>
          <w:color w:val="4BACC6"/>
        </w:rPr>
        <w:t>33_Director_Message_Center</w:t>
      </w:r>
      <w:r w:rsidRPr="006C019E">
        <w:rPr>
          <w:color w:val="auto"/>
        </w:rPr>
        <w:t xml:space="preserve">) </w:t>
      </w:r>
      <w:r>
        <w:rPr>
          <w:color w:val="auto"/>
        </w:rPr>
        <w:t>so the director may notify the student.</w:t>
      </w:r>
    </w:p>
    <w:p w:rsidR="0098627C" w:rsidRDefault="0098627C" w:rsidP="0098627C">
      <w:pPr>
        <w:numPr>
          <w:ilvl w:val="0"/>
          <w:numId w:val="8"/>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8"/>
        </w:numPr>
        <w:spacing w:line="240" w:lineRule="auto"/>
      </w:pPr>
      <w:r>
        <w:rPr>
          <w:rFonts w:eastAsia="Times New Roman"/>
        </w:rPr>
        <w:t xml:space="preserve">Page Trail. This allows the user to go back </w:t>
      </w:r>
      <w:r w:rsidRPr="00512B23">
        <w:rPr>
          <w:rFonts w:eastAsia="Times New Roman"/>
        </w:rPr>
        <w:t xml:space="preserve">to the </w:t>
      </w:r>
      <w:r>
        <w:rPr>
          <w:rFonts w:eastAsia="Times New Roman"/>
        </w:rPr>
        <w:t>Director</w:t>
      </w:r>
      <w:r w:rsidRPr="00512B23">
        <w:rPr>
          <w:rFonts w:eastAsia="Times New Roman"/>
        </w:rPr>
        <w:t xml:space="preserve"> Main Page (</w:t>
      </w:r>
      <w:r w:rsidRPr="00512B23">
        <w:rPr>
          <w:color w:val="4BACC6"/>
        </w:rPr>
        <w:t>7_Student_Page</w:t>
      </w:r>
      <w:r>
        <w:t xml:space="preserve">) or the </w:t>
      </w:r>
      <w:r>
        <w:rPr>
          <w:rFonts w:eastAsia="Times New Roman"/>
        </w:rPr>
        <w:t>Student List (</w:t>
      </w:r>
      <w:r w:rsidRPr="002B4E1A">
        <w:rPr>
          <w:rFonts w:eastAsia="Times New Roman"/>
          <w:color w:val="4BACC6"/>
        </w:rPr>
        <w:t>15_Director_Page</w:t>
      </w:r>
      <w:r>
        <w:rPr>
          <w:rFonts w:eastAsia="Times New Roman"/>
        </w:rPr>
        <w:t>) or the individual Student page (</w:t>
      </w:r>
      <w:r w:rsidRPr="002B4E1A">
        <w:rPr>
          <w:rFonts w:eastAsia="Times New Roman"/>
          <w:color w:val="4BACC6"/>
        </w:rPr>
        <w:t>16_Director_Student_List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8"/>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6C019E" w:rsidRDefault="0098627C" w:rsidP="0098627C">
      <w:pPr>
        <w:numPr>
          <w:ilvl w:val="0"/>
          <w:numId w:val="8"/>
        </w:numPr>
        <w:rPr>
          <w:color w:val="auto"/>
        </w:rPr>
      </w:pPr>
      <w:r>
        <w:rPr>
          <w:color w:val="auto"/>
        </w:rPr>
        <w:t xml:space="preserve">Absence Form Label. Shows the student’s name, </w:t>
      </w:r>
      <w:proofErr w:type="spellStart"/>
      <w:r w:rsidR="009B18F0">
        <w:rPr>
          <w:color w:val="auto"/>
        </w:rPr>
        <w:t>NetID</w:t>
      </w:r>
      <w:proofErr w:type="spellEnd"/>
      <w:r>
        <w:rPr>
          <w:color w:val="auto"/>
        </w:rPr>
        <w:t>, and the number and type of the absence form the director is viewing.</w:t>
      </w:r>
    </w:p>
    <w:p w:rsidR="0098627C" w:rsidRDefault="0098627C" w:rsidP="0098627C">
      <w:r>
        <w:lastRenderedPageBreak/>
        <w:t>32_Student_Message_Center</w:t>
      </w:r>
    </w:p>
    <w:p w:rsidR="0098627C" w:rsidRDefault="0098627C" w:rsidP="0098627C">
      <w:r>
        <w:t>Sketch: Todd Wegter</w:t>
      </w:r>
    </w:p>
    <w:p w:rsidR="0098627C" w:rsidRDefault="0098627C" w:rsidP="0098627C">
      <w:r>
        <w:t>Annotations:</w:t>
      </w:r>
      <w:r w:rsidR="00F9146E">
        <w:t xml:space="preserve"> Todd Wegter</w:t>
      </w:r>
    </w:p>
    <w:p w:rsidR="0098627C" w:rsidRDefault="0098627C" w:rsidP="0098627C"/>
    <w:p w:rsidR="0098627C" w:rsidRDefault="00A73B1A" w:rsidP="0098627C">
      <w:r>
        <w:rPr>
          <w:noProof/>
        </w:rPr>
        <w:pict>
          <v:shape id="_x0000_s1258" type="#_x0000_t202" style="position:absolute;margin-left:159.5pt;margin-top:87.3pt;width:26.05pt;height:28.35pt;z-index:2516362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8;mso-fit-shape-to-text:t">
              <w:txbxContent>
                <w:p w:rsidR="00793E52" w:rsidRPr="00D3091C" w:rsidRDefault="00793E52" w:rsidP="0098627C">
                  <w:pPr>
                    <w:rPr>
                      <w:color w:val="FF0000"/>
                      <w:sz w:val="32"/>
                    </w:rPr>
                  </w:pPr>
                  <w:r w:rsidRPr="00D3091C">
                    <w:rPr>
                      <w:color w:val="FF0000"/>
                      <w:sz w:val="32"/>
                    </w:rPr>
                    <w:t>3</w:t>
                  </w:r>
                </w:p>
              </w:txbxContent>
            </v:textbox>
          </v:shape>
        </w:pict>
      </w:r>
      <w:r>
        <w:rPr>
          <w:noProof/>
        </w:rPr>
        <w:pict>
          <v:shape id="_x0000_s1257" type="#_x0000_t202" style="position:absolute;margin-left:107.4pt;margin-top:87.3pt;width:26.05pt;height:26.75pt;z-index:251635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7">
              <w:txbxContent>
                <w:p w:rsidR="00793E52" w:rsidRPr="00D3091C" w:rsidRDefault="00793E52" w:rsidP="0098627C">
                  <w:pPr>
                    <w:rPr>
                      <w:color w:val="FF0000"/>
                      <w:sz w:val="28"/>
                    </w:rPr>
                  </w:pPr>
                  <w:r w:rsidRPr="00D3091C">
                    <w:rPr>
                      <w:color w:val="FF0000"/>
                      <w:sz w:val="28"/>
                    </w:rPr>
                    <w:t>2</w:t>
                  </w:r>
                </w:p>
              </w:txbxContent>
            </v:textbox>
          </v:shape>
        </w:pict>
      </w:r>
      <w:r>
        <w:rPr>
          <w:noProof/>
        </w:rPr>
        <w:pict>
          <v:shape id="_x0000_s1259" type="#_x0000_t202" style="position:absolute;margin-left:1.4pt;margin-top:68.2pt;width:26.05pt;height:36.3pt;z-index:2516372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9;mso-fit-shape-to-text:t">
              <w:txbxContent>
                <w:p w:rsidR="00793E52" w:rsidRPr="00804D8F" w:rsidRDefault="00793E52" w:rsidP="0098627C">
                  <w:pPr>
                    <w:rPr>
                      <w:color w:val="FF0000"/>
                      <w:sz w:val="44"/>
                    </w:rPr>
                  </w:pPr>
                  <w:r w:rsidRPr="00804D8F">
                    <w:rPr>
                      <w:color w:val="FF0000"/>
                      <w:sz w:val="44"/>
                    </w:rPr>
                    <w:t>1</w:t>
                  </w:r>
                </w:p>
              </w:txbxContent>
            </v:textbox>
          </v:shape>
        </w:pict>
      </w:r>
      <w:r>
        <w:rPr>
          <w:noProof/>
        </w:rPr>
        <w:pict>
          <v:shape id="_x0000_s1288" type="#_x0000_t202" style="position:absolute;margin-left:425.95pt;margin-top:49.8pt;width:26.05pt;height:36.3pt;z-index:2516669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8;mso-fit-shape-to-text:t">
              <w:txbxContent>
                <w:p w:rsidR="00793E52" w:rsidRPr="00804D8F" w:rsidRDefault="00793E52" w:rsidP="0098627C">
                  <w:pPr>
                    <w:rPr>
                      <w:color w:val="FF0000"/>
                      <w:sz w:val="44"/>
                    </w:rPr>
                  </w:pPr>
                  <w:r>
                    <w:rPr>
                      <w:color w:val="FF0000"/>
                      <w:sz w:val="44"/>
                    </w:rPr>
                    <w:t>8</w:t>
                  </w:r>
                </w:p>
              </w:txbxContent>
            </v:textbox>
          </v:shape>
        </w:pict>
      </w:r>
      <w:r>
        <w:rPr>
          <w:noProof/>
        </w:rPr>
        <w:pict>
          <v:shape id="_x0000_s1261" type="#_x0000_t202" style="position:absolute;margin-left:-18.25pt;margin-top:41.2pt;width:26.05pt;height:36.3pt;z-index:2516392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1;mso-fit-shape-to-text:t">
              <w:txbxContent>
                <w:p w:rsidR="00793E52" w:rsidRPr="00804D8F" w:rsidRDefault="00793E52" w:rsidP="0098627C">
                  <w:pPr>
                    <w:rPr>
                      <w:color w:val="FF0000"/>
                      <w:sz w:val="44"/>
                    </w:rPr>
                  </w:pPr>
                  <w:r>
                    <w:rPr>
                      <w:color w:val="FF0000"/>
                      <w:sz w:val="44"/>
                    </w:rPr>
                    <w:t>7</w:t>
                  </w:r>
                </w:p>
              </w:txbxContent>
            </v:textbox>
          </v:shape>
        </w:pict>
      </w:r>
      <w:r>
        <w:rPr>
          <w:noProof/>
        </w:rPr>
        <w:pict>
          <v:shape id="_x0000_s1260" type="#_x0000_t202" style="position:absolute;margin-left:75.25pt;margin-top:287.65pt;width:26.05pt;height:36.3pt;z-index:2516382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0;mso-fit-shape-to-text:t">
              <w:txbxContent>
                <w:p w:rsidR="00793E52" w:rsidRPr="00804D8F" w:rsidRDefault="00793E52" w:rsidP="0098627C">
                  <w:pPr>
                    <w:rPr>
                      <w:color w:val="FF0000"/>
                      <w:sz w:val="44"/>
                    </w:rPr>
                  </w:pPr>
                  <w:r>
                    <w:rPr>
                      <w:color w:val="FF0000"/>
                      <w:sz w:val="44"/>
                    </w:rPr>
                    <w:t>6</w:t>
                  </w:r>
                </w:p>
              </w:txbxContent>
            </v:textbox>
          </v:shape>
        </w:pict>
      </w:r>
      <w:r>
        <w:rPr>
          <w:noProof/>
        </w:rPr>
        <w:pict>
          <v:shape id="_x0000_s1263" type="#_x0000_t202" style="position:absolute;margin-left:133.1pt;margin-top:269.15pt;width:26.05pt;height:36.3pt;z-index:2516413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3;mso-fit-shape-to-text:t">
              <w:txbxContent>
                <w:p w:rsidR="00793E52" w:rsidRPr="00804D8F" w:rsidRDefault="00793E52" w:rsidP="0098627C">
                  <w:pPr>
                    <w:rPr>
                      <w:color w:val="FF0000"/>
                      <w:sz w:val="44"/>
                    </w:rPr>
                  </w:pPr>
                  <w:r>
                    <w:rPr>
                      <w:color w:val="FF0000"/>
                      <w:sz w:val="44"/>
                    </w:rPr>
                    <w:t>5</w:t>
                  </w:r>
                </w:p>
              </w:txbxContent>
            </v:textbox>
          </v:shape>
        </w:pict>
      </w:r>
      <w:r>
        <w:rPr>
          <w:noProof/>
        </w:rPr>
        <w:pict>
          <v:shape id="_x0000_s1262" type="#_x0000_t202" style="position:absolute;margin-left:-9.8pt;margin-top:166.15pt;width:26.05pt;height:36.3pt;z-index:25164032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2;mso-fit-shape-to-text:t">
              <w:txbxContent>
                <w:p w:rsidR="00793E52" w:rsidRPr="00804D8F" w:rsidRDefault="00793E52" w:rsidP="0098627C">
                  <w:pPr>
                    <w:rPr>
                      <w:color w:val="FF0000"/>
                      <w:sz w:val="44"/>
                    </w:rPr>
                  </w:pPr>
                  <w:r>
                    <w:rPr>
                      <w:color w:val="FF0000"/>
                      <w:sz w:val="44"/>
                    </w:rPr>
                    <w:t>4</w:t>
                  </w:r>
                </w:p>
              </w:txbxContent>
            </v:textbox>
          </v:shape>
        </w:pict>
      </w:r>
      <w:r w:rsidR="00B629C1">
        <w:pict>
          <v:shape id="_x0000_i1055" type="#_x0000_t75" style="width:431.05pt;height:348.8pt">
            <v:imagedata r:id="rId40" o:title="33_Student_Message_Center"/>
          </v:shape>
        </w:pict>
      </w:r>
    </w:p>
    <w:p w:rsidR="0098627C" w:rsidRDefault="0098627C" w:rsidP="0098627C"/>
    <w:p w:rsidR="0098627C" w:rsidRDefault="0098627C" w:rsidP="0098627C">
      <w:r>
        <w:rPr>
          <w:b/>
          <w:u w:val="single"/>
        </w:rPr>
        <w:t>Purpose</w:t>
      </w:r>
      <w:r>
        <w:t>: This is the Student Messaging Center. It allows student the send a personal message to the director and reply to any messages from the director.</w:t>
      </w:r>
    </w:p>
    <w:p w:rsidR="0098627C" w:rsidRDefault="0098627C" w:rsidP="0098627C"/>
    <w:p w:rsidR="0098627C" w:rsidRDefault="009D3788" w:rsidP="0098627C">
      <w:pPr>
        <w:rPr>
          <w:color w:val="auto"/>
        </w:rPr>
      </w:pPr>
      <w:r>
        <w:rPr>
          <w:b/>
          <w:u w:val="single"/>
        </w:rPr>
        <w:t>Loading Events</w:t>
      </w:r>
      <w:r w:rsidR="0098627C">
        <w:t>: The page is loaded by clicking the “Personal Messages” button in the Student Main Page (</w:t>
      </w:r>
      <w:r w:rsidR="0098627C" w:rsidRPr="002B4E1A">
        <w:rPr>
          <w:color w:val="4BACC6"/>
        </w:rPr>
        <w:t>7_Student_Page</w:t>
      </w:r>
      <w:r w:rsidR="0098627C">
        <w:rPr>
          <w:color w:val="auto"/>
        </w:rPr>
        <w:t>).</w:t>
      </w:r>
    </w:p>
    <w:p w:rsidR="0098627C" w:rsidRDefault="0098627C" w:rsidP="0098627C">
      <w:pPr>
        <w:rPr>
          <w:color w:val="auto"/>
        </w:rPr>
      </w:pPr>
    </w:p>
    <w:p w:rsidR="0098627C" w:rsidRDefault="0098627C" w:rsidP="0098627C">
      <w:pPr>
        <w:rPr>
          <w:color w:val="auto"/>
        </w:rPr>
      </w:pPr>
      <w:r>
        <w:rPr>
          <w:b/>
          <w:color w:val="auto"/>
          <w:u w:val="single"/>
        </w:rPr>
        <w:t>Interface Elements</w:t>
      </w:r>
      <w:r>
        <w:rPr>
          <w:color w:val="auto"/>
        </w:rPr>
        <w:t>:</w:t>
      </w:r>
    </w:p>
    <w:p w:rsidR="0098627C" w:rsidRDefault="0098627C" w:rsidP="0098627C">
      <w:pPr>
        <w:numPr>
          <w:ilvl w:val="0"/>
          <w:numId w:val="9"/>
        </w:numPr>
        <w:rPr>
          <w:color w:val="auto"/>
        </w:rPr>
      </w:pPr>
      <w:r>
        <w:rPr>
          <w:color w:val="auto"/>
        </w:rPr>
        <w:t xml:space="preserve">User ID. Shows the User’s </w:t>
      </w:r>
      <w:proofErr w:type="spellStart"/>
      <w:r w:rsidR="009B18F0">
        <w:rPr>
          <w:color w:val="auto"/>
        </w:rPr>
        <w:t>NetID</w:t>
      </w:r>
      <w:proofErr w:type="spellEnd"/>
      <w:r>
        <w:rPr>
          <w:color w:val="auto"/>
        </w:rPr>
        <w:t xml:space="preserve"> and First and Last Name.</w:t>
      </w:r>
    </w:p>
    <w:p w:rsidR="0098627C" w:rsidRDefault="0098627C" w:rsidP="0098627C">
      <w:pPr>
        <w:numPr>
          <w:ilvl w:val="0"/>
          <w:numId w:val="9"/>
        </w:numPr>
        <w:rPr>
          <w:color w:val="auto"/>
        </w:rPr>
      </w:pPr>
      <w:r>
        <w:rPr>
          <w:color w:val="auto"/>
        </w:rPr>
        <w:t>Reply Button. Allows the user to reply to the specified message.</w:t>
      </w:r>
    </w:p>
    <w:p w:rsidR="0098627C" w:rsidRDefault="0098627C" w:rsidP="0098627C">
      <w:pPr>
        <w:numPr>
          <w:ilvl w:val="0"/>
          <w:numId w:val="9"/>
        </w:numPr>
        <w:rPr>
          <w:color w:val="auto"/>
        </w:rPr>
      </w:pPr>
      <w:r>
        <w:rPr>
          <w:color w:val="auto"/>
        </w:rPr>
        <w:t>Delete Button. Allows the user to delete the specified message.</w:t>
      </w:r>
    </w:p>
    <w:p w:rsidR="0098627C" w:rsidRDefault="0098627C" w:rsidP="0098627C">
      <w:pPr>
        <w:numPr>
          <w:ilvl w:val="0"/>
          <w:numId w:val="9"/>
        </w:numPr>
        <w:rPr>
          <w:color w:val="auto"/>
        </w:rPr>
      </w:pPr>
      <w:r>
        <w:rPr>
          <w:color w:val="auto"/>
        </w:rPr>
        <w:t>Message Window. Shows headers for each message, allowing each of them to be viewed inside the window.</w:t>
      </w:r>
    </w:p>
    <w:p w:rsidR="0098627C" w:rsidRDefault="0098627C" w:rsidP="0098627C">
      <w:pPr>
        <w:numPr>
          <w:ilvl w:val="0"/>
          <w:numId w:val="9"/>
        </w:numPr>
        <w:rPr>
          <w:color w:val="auto"/>
        </w:rPr>
      </w:pPr>
      <w:r>
        <w:rPr>
          <w:color w:val="auto"/>
        </w:rPr>
        <w:t>Message Director Button. Allows the student to compose a new message to send to the director.</w:t>
      </w:r>
    </w:p>
    <w:p w:rsidR="0098627C" w:rsidRDefault="0098627C" w:rsidP="0098627C">
      <w:pPr>
        <w:numPr>
          <w:ilvl w:val="0"/>
          <w:numId w:val="9"/>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9"/>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9"/>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 w:rsidR="0098627C" w:rsidRDefault="0098627C" w:rsidP="0098627C"/>
    <w:p w:rsidR="0098627C" w:rsidRDefault="0098627C" w:rsidP="0098627C"/>
    <w:p w:rsidR="0098627C" w:rsidRDefault="0098627C" w:rsidP="0098627C">
      <w:r>
        <w:t>33_Director_Message_Center</w:t>
      </w:r>
    </w:p>
    <w:p w:rsidR="0098627C" w:rsidRDefault="0098627C" w:rsidP="0098627C">
      <w:r>
        <w:t>Sketch: Todd Wegter</w:t>
      </w:r>
    </w:p>
    <w:p w:rsidR="0098627C" w:rsidRDefault="0098627C" w:rsidP="0098627C">
      <w:r>
        <w:t>Annotations:</w:t>
      </w:r>
      <w:r w:rsidR="00F9146E">
        <w:t xml:space="preserve"> Todd Wegter</w:t>
      </w:r>
    </w:p>
    <w:p w:rsidR="0098627C" w:rsidRDefault="00A73B1A" w:rsidP="0098627C">
      <w:r>
        <w:rPr>
          <w:noProof/>
        </w:rPr>
        <w:pict>
          <v:shape id="_x0000_s1270" type="#_x0000_t202" style="position:absolute;margin-left:445.85pt;margin-top:2.4pt;width:26.05pt;height:36.3pt;z-index:2516485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0;mso-fit-shape-to-text:t">
              <w:txbxContent>
                <w:p w:rsidR="00793E52" w:rsidRPr="00804D8F" w:rsidRDefault="00793E52" w:rsidP="0098627C">
                  <w:pPr>
                    <w:rPr>
                      <w:color w:val="FF0000"/>
                      <w:sz w:val="44"/>
                    </w:rPr>
                  </w:pPr>
                  <w:r>
                    <w:rPr>
                      <w:color w:val="FF0000"/>
                      <w:sz w:val="44"/>
                    </w:rPr>
                    <w:t>5</w:t>
                  </w:r>
                </w:p>
              </w:txbxContent>
            </v:textbox>
          </v:shape>
        </w:pict>
      </w:r>
    </w:p>
    <w:p w:rsidR="0098627C" w:rsidRDefault="00A73B1A" w:rsidP="0098627C">
      <w:r>
        <w:rPr>
          <w:noProof/>
        </w:rPr>
        <w:pict>
          <v:shape id="_x0000_s1264" type="#_x0000_t202" style="position:absolute;margin-left:89.2pt;margin-top:63.8pt;width:26.05pt;height:25.7pt;z-index:2516423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4;mso-fit-shape-to-text:t">
              <w:txbxContent>
                <w:p w:rsidR="00793E52" w:rsidRPr="00D3091C" w:rsidRDefault="00793E52" w:rsidP="0098627C">
                  <w:pPr>
                    <w:rPr>
                      <w:color w:val="FF0000"/>
                      <w:sz w:val="28"/>
                    </w:rPr>
                  </w:pPr>
                  <w:r w:rsidRPr="00D3091C">
                    <w:rPr>
                      <w:color w:val="FF0000"/>
                      <w:sz w:val="28"/>
                    </w:rPr>
                    <w:t>2</w:t>
                  </w:r>
                </w:p>
              </w:txbxContent>
            </v:textbox>
          </v:shape>
        </w:pict>
      </w:r>
      <w:r>
        <w:rPr>
          <w:noProof/>
        </w:rPr>
        <w:pict>
          <v:shape id="_x0000_s1290" type="#_x0000_t202" style="position:absolute;margin-left:52.15pt;margin-top:213.6pt;width:51.15pt;height:65.4pt;z-index:2516689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0;mso-fit-shape-to-text:t">
              <w:txbxContent>
                <w:p w:rsidR="00793E52" w:rsidRPr="00804D8F" w:rsidRDefault="00793E52" w:rsidP="0098627C">
                  <w:pPr>
                    <w:rPr>
                      <w:color w:val="FF0000"/>
                      <w:sz w:val="44"/>
                    </w:rPr>
                  </w:pPr>
                  <w:r>
                    <w:rPr>
                      <w:color w:val="FF0000"/>
                      <w:sz w:val="44"/>
                    </w:rPr>
                    <w:t>12</w:t>
                  </w:r>
                </w:p>
              </w:txbxContent>
            </v:textbox>
          </v:shape>
        </w:pict>
      </w:r>
      <w:r>
        <w:rPr>
          <w:noProof/>
        </w:rPr>
        <w:pict>
          <v:shape id="_x0000_s1293" type="#_x0000_t202" style="position:absolute;margin-left:-18.5pt;margin-top:120.8pt;width:47.7pt;height:43pt;z-index:251672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3">
              <w:txbxContent>
                <w:p w:rsidR="00793E52" w:rsidRPr="00804D8F" w:rsidRDefault="00793E52" w:rsidP="0098627C">
                  <w:pPr>
                    <w:rPr>
                      <w:color w:val="FF0000"/>
                      <w:sz w:val="44"/>
                    </w:rPr>
                  </w:pPr>
                  <w:r>
                    <w:rPr>
                      <w:color w:val="FF0000"/>
                      <w:sz w:val="44"/>
                    </w:rPr>
                    <w:t>11</w:t>
                  </w:r>
                </w:p>
              </w:txbxContent>
            </v:textbox>
          </v:shape>
        </w:pict>
      </w:r>
      <w:r>
        <w:rPr>
          <w:noProof/>
        </w:rPr>
        <w:pict>
          <v:shape id="_x0000_s1292" type="#_x0000_t202" style="position:absolute;margin-left:268.75pt;margin-top:41.45pt;width:47.7pt;height:43pt;z-index:251671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2">
              <w:txbxContent>
                <w:p w:rsidR="00793E52" w:rsidRPr="00804D8F" w:rsidRDefault="00793E52" w:rsidP="0098627C">
                  <w:pPr>
                    <w:rPr>
                      <w:color w:val="FF0000"/>
                      <w:sz w:val="44"/>
                    </w:rPr>
                  </w:pPr>
                  <w:r>
                    <w:rPr>
                      <w:color w:val="FF0000"/>
                      <w:sz w:val="44"/>
                    </w:rPr>
                    <w:t>10</w:t>
                  </w:r>
                </w:p>
              </w:txbxContent>
            </v:textbox>
          </v:shape>
        </w:pict>
      </w:r>
      <w:r>
        <w:rPr>
          <w:noProof/>
        </w:rPr>
        <w:pict>
          <v:shape id="_x0000_s1291" type="#_x0000_t202" style="position:absolute;margin-left:-22.7pt;margin-top:29.7pt;width:26.05pt;height:36.3pt;z-index:2516700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1;mso-fit-shape-to-text:t">
              <w:txbxContent>
                <w:p w:rsidR="00793E52" w:rsidRPr="00804D8F" w:rsidRDefault="00793E52" w:rsidP="0098627C">
                  <w:pPr>
                    <w:rPr>
                      <w:color w:val="FF0000"/>
                      <w:sz w:val="44"/>
                    </w:rPr>
                  </w:pPr>
                  <w:r>
                    <w:rPr>
                      <w:color w:val="FF0000"/>
                      <w:sz w:val="44"/>
                    </w:rPr>
                    <w:t>9</w:t>
                  </w:r>
                </w:p>
              </w:txbxContent>
            </v:textbox>
          </v:shape>
        </w:pict>
      </w:r>
      <w:r>
        <w:rPr>
          <w:noProof/>
        </w:rPr>
        <w:pict>
          <v:shape id="_x0000_s1269" type="#_x0000_t202" style="position:absolute;margin-left:89.2pt;margin-top:201.65pt;width:26.05pt;height:36.3pt;z-index:2516474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9;mso-fit-shape-to-text:t">
              <w:txbxContent>
                <w:p w:rsidR="00793E52" w:rsidRPr="00804D8F" w:rsidRDefault="00793E52" w:rsidP="0098627C">
                  <w:pPr>
                    <w:rPr>
                      <w:color w:val="FF0000"/>
                      <w:sz w:val="44"/>
                    </w:rPr>
                  </w:pPr>
                  <w:r>
                    <w:rPr>
                      <w:color w:val="FF0000"/>
                      <w:sz w:val="44"/>
                    </w:rPr>
                    <w:t>4</w:t>
                  </w:r>
                </w:p>
              </w:txbxContent>
            </v:textbox>
          </v:shape>
        </w:pict>
      </w:r>
      <w:r>
        <w:rPr>
          <w:noProof/>
        </w:rPr>
        <w:pict>
          <v:shape id="_x0000_s1289" type="#_x0000_t202" style="position:absolute;margin-left:419.8pt;margin-top:115.4pt;width:26.05pt;height:36.3pt;z-index:2516679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9;mso-fit-shape-to-text:t">
              <w:txbxContent>
                <w:p w:rsidR="00793E52" w:rsidRPr="00804D8F" w:rsidRDefault="00793E52" w:rsidP="0098627C">
                  <w:pPr>
                    <w:rPr>
                      <w:color w:val="FF0000"/>
                      <w:sz w:val="44"/>
                    </w:rPr>
                  </w:pPr>
                  <w:r>
                    <w:rPr>
                      <w:color w:val="FF0000"/>
                      <w:sz w:val="44"/>
                    </w:rPr>
                    <w:t>8</w:t>
                  </w:r>
                </w:p>
              </w:txbxContent>
            </v:textbox>
          </v:shape>
        </w:pict>
      </w:r>
      <w:r>
        <w:rPr>
          <w:noProof/>
        </w:rPr>
        <w:pict>
          <v:shape id="_x0000_s1267" type="#_x0000_t202" style="position:absolute;margin-left:343.6pt;margin-top:17.05pt;width:26.05pt;height:36.3pt;z-index:2516454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7;mso-fit-shape-to-text:t">
              <w:txbxContent>
                <w:p w:rsidR="00793E52" w:rsidRPr="00804D8F" w:rsidRDefault="00793E52" w:rsidP="0098627C">
                  <w:pPr>
                    <w:rPr>
                      <w:color w:val="FF0000"/>
                      <w:sz w:val="44"/>
                    </w:rPr>
                  </w:pPr>
                  <w:r>
                    <w:rPr>
                      <w:color w:val="FF0000"/>
                      <w:sz w:val="44"/>
                    </w:rPr>
                    <w:t>6</w:t>
                  </w:r>
                </w:p>
              </w:txbxContent>
            </v:textbox>
          </v:shape>
        </w:pict>
      </w:r>
      <w:r>
        <w:rPr>
          <w:noProof/>
        </w:rPr>
        <w:pict>
          <v:shape id="_x0000_s1268" type="#_x0000_t202" style="position:absolute;margin-left:369.65pt;margin-top:115.15pt;width:26.05pt;height:36.3pt;z-index:2516464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8;mso-fit-shape-to-text:t">
              <w:txbxContent>
                <w:p w:rsidR="00793E52" w:rsidRPr="00804D8F" w:rsidRDefault="00793E52" w:rsidP="0098627C">
                  <w:pPr>
                    <w:rPr>
                      <w:color w:val="FF0000"/>
                      <w:sz w:val="44"/>
                    </w:rPr>
                  </w:pPr>
                  <w:r>
                    <w:rPr>
                      <w:color w:val="FF0000"/>
                      <w:sz w:val="44"/>
                    </w:rPr>
                    <w:t>7</w:t>
                  </w:r>
                </w:p>
              </w:txbxContent>
            </v:textbox>
          </v:shape>
        </w:pict>
      </w:r>
      <w:r>
        <w:rPr>
          <w:noProof/>
        </w:rPr>
        <w:pict>
          <v:shape id="_x0000_s1265" type="#_x0000_t202" style="position:absolute;margin-left:115.25pt;margin-top:53.2pt;width:26.05pt;height:36.3pt;z-index:2516433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5;mso-fit-shape-to-text:t">
              <w:txbxContent>
                <w:p w:rsidR="00793E52" w:rsidRPr="00804D8F" w:rsidRDefault="00793E52" w:rsidP="0098627C">
                  <w:pPr>
                    <w:rPr>
                      <w:color w:val="FF0000"/>
                      <w:sz w:val="44"/>
                    </w:rPr>
                  </w:pPr>
                  <w:r>
                    <w:rPr>
                      <w:color w:val="FF0000"/>
                      <w:sz w:val="44"/>
                    </w:rPr>
                    <w:t>3</w:t>
                  </w:r>
                </w:p>
              </w:txbxContent>
            </v:textbox>
          </v:shape>
        </w:pict>
      </w:r>
      <w:r>
        <w:rPr>
          <w:noProof/>
        </w:rPr>
        <w:pict>
          <v:shape id="_x0000_s1266" type="#_x0000_t202" style="position:absolute;margin-left:-9.4pt;margin-top:48.15pt;width:26.05pt;height:36.3pt;z-index:2516444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6;mso-fit-shape-to-text:t">
              <w:txbxContent>
                <w:p w:rsidR="00793E52" w:rsidRPr="00804D8F" w:rsidRDefault="00793E52" w:rsidP="0098627C">
                  <w:pPr>
                    <w:rPr>
                      <w:color w:val="FF0000"/>
                      <w:sz w:val="44"/>
                    </w:rPr>
                  </w:pPr>
                  <w:r w:rsidRPr="00804D8F">
                    <w:rPr>
                      <w:color w:val="FF0000"/>
                      <w:sz w:val="44"/>
                    </w:rPr>
                    <w:t>1</w:t>
                  </w:r>
                </w:p>
              </w:txbxContent>
            </v:textbox>
          </v:shape>
        </w:pict>
      </w:r>
      <w:r w:rsidR="00B629C1">
        <w:pict>
          <v:shape id="_x0000_i1056" type="#_x0000_t75" style="width:467.55pt;height:262.75pt">
            <v:imagedata r:id="rId41" o:title="34_Director_Message_Center"/>
          </v:shape>
        </w:pict>
      </w:r>
    </w:p>
    <w:p w:rsidR="0098627C" w:rsidRDefault="0098627C" w:rsidP="0098627C"/>
    <w:p w:rsidR="0098627C" w:rsidRDefault="0098627C" w:rsidP="0098627C">
      <w:r>
        <w:rPr>
          <w:b/>
          <w:u w:val="single"/>
        </w:rPr>
        <w:t>Purpose</w:t>
      </w:r>
      <w:r>
        <w:t>: This is the Director’s Message Center. It allows the director to send a personal message to any student and reply to any message in the inbox.</w:t>
      </w:r>
    </w:p>
    <w:p w:rsidR="0098627C" w:rsidRDefault="0098627C" w:rsidP="0098627C"/>
    <w:p w:rsidR="0098627C" w:rsidRDefault="009D3788" w:rsidP="0098627C">
      <w:pPr>
        <w:rPr>
          <w:rFonts w:eastAsia="Times New Roman"/>
          <w:color w:val="auto"/>
        </w:rPr>
      </w:pPr>
      <w:r>
        <w:rPr>
          <w:b/>
          <w:u w:val="single"/>
        </w:rPr>
        <w:t>Loading Events</w:t>
      </w:r>
      <w:r w:rsidR="0098627C">
        <w:t>: This page is loaded by clicking the “Personal Messages” Button on the Director Main Page (</w:t>
      </w:r>
      <w:r w:rsidR="0098627C" w:rsidRPr="002B4E1A">
        <w:rPr>
          <w:rFonts w:eastAsia="Times New Roman"/>
          <w:color w:val="4BACC6"/>
        </w:rPr>
        <w:t>15_Director_Page</w:t>
      </w:r>
      <w:r w:rsidR="0098627C">
        <w:rPr>
          <w:rFonts w:eastAsia="Times New Roman"/>
          <w:color w:val="auto"/>
        </w:rPr>
        <w:t>) or by denying an Absence Approval Form (</w:t>
      </w:r>
      <w:r w:rsidR="0098627C" w:rsidRPr="002B4E1A">
        <w:rPr>
          <w:rFonts w:eastAsia="Times New Roman"/>
          <w:color w:val="4BACC6"/>
        </w:rPr>
        <w:t>31_Director_Student_View_Absence</w:t>
      </w:r>
      <w:r w:rsidR="0098627C">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Default="0098627C" w:rsidP="0098627C">
      <w:pPr>
        <w:numPr>
          <w:ilvl w:val="0"/>
          <w:numId w:val="10"/>
        </w:numPr>
        <w:rPr>
          <w:color w:val="auto"/>
        </w:rPr>
      </w:pPr>
      <w:r>
        <w:rPr>
          <w:color w:val="auto"/>
        </w:rPr>
        <w:t xml:space="preserve">User ID. Shows the User’s </w:t>
      </w:r>
      <w:proofErr w:type="spellStart"/>
      <w:r w:rsidR="009B18F0">
        <w:rPr>
          <w:color w:val="auto"/>
        </w:rPr>
        <w:t>NetID</w:t>
      </w:r>
      <w:proofErr w:type="spellEnd"/>
      <w:r>
        <w:rPr>
          <w:color w:val="auto"/>
        </w:rPr>
        <w:t xml:space="preserve"> and First and Last Name.</w:t>
      </w:r>
    </w:p>
    <w:p w:rsidR="0098627C" w:rsidRDefault="0098627C" w:rsidP="0098627C">
      <w:pPr>
        <w:numPr>
          <w:ilvl w:val="0"/>
          <w:numId w:val="10"/>
        </w:numPr>
        <w:rPr>
          <w:color w:val="auto"/>
        </w:rPr>
      </w:pPr>
      <w:r>
        <w:rPr>
          <w:color w:val="auto"/>
        </w:rPr>
        <w:t>Reply Button. Allows the user to reply to the specified message.</w:t>
      </w:r>
    </w:p>
    <w:p w:rsidR="0098627C" w:rsidRDefault="0098627C" w:rsidP="0098627C">
      <w:pPr>
        <w:numPr>
          <w:ilvl w:val="0"/>
          <w:numId w:val="10"/>
        </w:numPr>
        <w:rPr>
          <w:color w:val="auto"/>
        </w:rPr>
      </w:pPr>
      <w:r>
        <w:rPr>
          <w:color w:val="auto"/>
        </w:rPr>
        <w:t>Delete Button. Allows the user to delete the specified message.</w:t>
      </w:r>
    </w:p>
    <w:p w:rsidR="0098627C" w:rsidRDefault="0098627C" w:rsidP="0098627C">
      <w:pPr>
        <w:numPr>
          <w:ilvl w:val="0"/>
          <w:numId w:val="10"/>
        </w:numPr>
        <w:rPr>
          <w:color w:val="auto"/>
        </w:rPr>
      </w:pPr>
      <w:r>
        <w:rPr>
          <w:color w:val="auto"/>
        </w:rPr>
        <w:t>Message Student Button. Allows the director to compose a message to send to any student.</w:t>
      </w:r>
    </w:p>
    <w:p w:rsidR="0098627C" w:rsidRDefault="0098627C" w:rsidP="0098627C">
      <w:pPr>
        <w:numPr>
          <w:ilvl w:val="0"/>
          <w:numId w:val="10"/>
        </w:numPr>
        <w:rPr>
          <w:color w:val="auto"/>
        </w:rPr>
      </w:pPr>
      <w:r>
        <w:rPr>
          <w:color w:val="auto"/>
        </w:rPr>
        <w:t>Select Student Window. Allows the director to select which student to send a message to.</w:t>
      </w:r>
    </w:p>
    <w:p w:rsidR="0098627C" w:rsidRDefault="0098627C" w:rsidP="0098627C">
      <w:pPr>
        <w:numPr>
          <w:ilvl w:val="0"/>
          <w:numId w:val="10"/>
        </w:numPr>
        <w:rPr>
          <w:color w:val="auto"/>
        </w:rPr>
      </w:pPr>
      <w:r>
        <w:rPr>
          <w:color w:val="auto"/>
        </w:rPr>
        <w:t>Student Search Bar. Searches the student list for the specified student.</w:t>
      </w:r>
    </w:p>
    <w:p w:rsidR="0098627C" w:rsidRDefault="0098627C" w:rsidP="0098627C">
      <w:pPr>
        <w:numPr>
          <w:ilvl w:val="0"/>
          <w:numId w:val="10"/>
        </w:numPr>
        <w:rPr>
          <w:color w:val="auto"/>
        </w:rPr>
      </w:pPr>
      <w:r>
        <w:rPr>
          <w:color w:val="auto"/>
        </w:rPr>
        <w:t>Cancel Button. Allows the user to cancel composing a message.</w:t>
      </w:r>
    </w:p>
    <w:p w:rsidR="0098627C" w:rsidRDefault="0098627C" w:rsidP="0098627C">
      <w:pPr>
        <w:numPr>
          <w:ilvl w:val="0"/>
          <w:numId w:val="10"/>
        </w:numPr>
        <w:rPr>
          <w:color w:val="auto"/>
        </w:rPr>
      </w:pPr>
      <w:r>
        <w:rPr>
          <w:color w:val="auto"/>
        </w:rPr>
        <w:t>OK Button. Allows the user to compose a message to the selected student.</w:t>
      </w:r>
    </w:p>
    <w:p w:rsidR="0098627C" w:rsidRDefault="0098627C" w:rsidP="0098627C">
      <w:pPr>
        <w:numPr>
          <w:ilvl w:val="0"/>
          <w:numId w:val="10"/>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2B4E1A" w:rsidRDefault="0098627C" w:rsidP="0098627C">
      <w:pPr>
        <w:numPr>
          <w:ilvl w:val="0"/>
          <w:numId w:val="10"/>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w:t>
      </w:r>
      <w:r>
        <w:rPr>
          <w:rFonts w:eastAsia="Times New Roman"/>
        </w:rPr>
        <w:t>n this page and how to use them.</w:t>
      </w:r>
    </w:p>
    <w:p w:rsidR="0098627C" w:rsidRDefault="0098627C" w:rsidP="0098627C">
      <w:pPr>
        <w:numPr>
          <w:ilvl w:val="0"/>
          <w:numId w:val="10"/>
        </w:numPr>
        <w:rPr>
          <w:color w:val="auto"/>
        </w:rPr>
      </w:pPr>
      <w:r>
        <w:rPr>
          <w:color w:val="auto"/>
        </w:rPr>
        <w:t>Message Window. Shows headers for each message, allowing each of them to be viewed inside the window.</w:t>
      </w:r>
    </w:p>
    <w:p w:rsidR="0098627C" w:rsidRPr="002B4E1A" w:rsidRDefault="0098627C" w:rsidP="0098627C">
      <w:pPr>
        <w:spacing w:line="240" w:lineRule="auto"/>
        <w:rPr>
          <w:color w:val="auto"/>
        </w:rPr>
      </w:pPr>
      <w:r w:rsidRPr="00512B23">
        <w:rPr>
          <w:rFonts w:eastAsia="Times New Roman"/>
        </w:rPr>
        <w:t xml:space="preserve">Back Button. Takes the user back to the </w:t>
      </w:r>
      <w:r>
        <w:rPr>
          <w:rFonts w:eastAsia="Times New Roman"/>
        </w:rPr>
        <w:t>previous page, either</w:t>
      </w:r>
      <w:r w:rsidRPr="00512B23">
        <w:rPr>
          <w:rFonts w:eastAsia="Times New Roman"/>
        </w:rPr>
        <w:t xml:space="preserve"> </w:t>
      </w:r>
      <w:r>
        <w:rPr>
          <w:rFonts w:eastAsia="Times New Roman"/>
        </w:rPr>
        <w:t xml:space="preserve">the Director Main </w:t>
      </w:r>
      <w:proofErr w:type="gramStart"/>
      <w:r>
        <w:rPr>
          <w:rFonts w:eastAsia="Times New Roman"/>
        </w:rPr>
        <w:t>Page</w:t>
      </w:r>
      <w:r w:rsidRPr="00512B23">
        <w:rPr>
          <w:rFonts w:eastAsia="Times New Roman"/>
        </w:rPr>
        <w:t>(</w:t>
      </w:r>
      <w:proofErr w:type="gramEnd"/>
      <w:r w:rsidRPr="002B4E1A">
        <w:rPr>
          <w:rFonts w:eastAsia="Times New Roman"/>
          <w:color w:val="4BACC6"/>
        </w:rPr>
        <w:t>15_Director_Page</w:t>
      </w:r>
      <w:r>
        <w:t>) or the Absence Form Approval Page (</w:t>
      </w:r>
      <w:r w:rsidRPr="002B4E1A">
        <w:rPr>
          <w:color w:val="4BACC6"/>
        </w:rPr>
        <w:t>31_Director_Student_View_Absence</w:t>
      </w:r>
      <w:r>
        <w:rPr>
          <w:color w:val="auto"/>
        </w:rPr>
        <w:t>) or (</w:t>
      </w:r>
      <w:r w:rsidRPr="002B4E1A">
        <w:rPr>
          <w:color w:val="4BACC6"/>
        </w:rPr>
        <w:t>24_Director_Student_View_Conflict</w:t>
      </w:r>
      <w:r>
        <w:rPr>
          <w:color w:val="auto"/>
        </w:rPr>
        <w:t>).</w:t>
      </w:r>
    </w:p>
    <w:p w:rsidR="0098627C" w:rsidRDefault="0098627C" w:rsidP="0098627C"/>
    <w:p w:rsidR="0015565F" w:rsidRPr="005C31D2" w:rsidRDefault="0015565F" w:rsidP="003B3041">
      <w:pPr>
        <w:jc w:val="center"/>
        <w:rPr>
          <w:rFonts w:ascii="Times New Roman" w:hAnsi="Times New Roman" w:cs="Times New Roman"/>
          <w:b/>
          <w:sz w:val="40"/>
        </w:rPr>
      </w:pPr>
      <w:r w:rsidRPr="005C31D2">
        <w:rPr>
          <w:rFonts w:ascii="Times New Roman" w:hAnsi="Times New Roman" w:cs="Times New Roman"/>
          <w:b/>
          <w:sz w:val="40"/>
        </w:rPr>
        <w:lastRenderedPageBreak/>
        <w:t>Non-functional Requirements</w:t>
      </w:r>
    </w:p>
    <w:p w:rsidR="0015565F" w:rsidRPr="005C31D2" w:rsidRDefault="0015565F" w:rsidP="0098627C">
      <w:pPr>
        <w:rPr>
          <w:sz w:val="28"/>
        </w:rPr>
      </w:pPr>
    </w:p>
    <w:p w:rsidR="0015565F" w:rsidRPr="00056E03" w:rsidRDefault="00376EC0" w:rsidP="0098627C">
      <w:pPr>
        <w:rPr>
          <w:b/>
          <w:i/>
          <w:sz w:val="28"/>
          <w:u w:val="single"/>
        </w:rPr>
      </w:pPr>
      <w:r w:rsidRPr="00056E03">
        <w:rPr>
          <w:b/>
          <w:i/>
          <w:sz w:val="28"/>
          <w:u w:val="single"/>
        </w:rPr>
        <w:t>-Performance</w:t>
      </w:r>
    </w:p>
    <w:p w:rsidR="00376EC0" w:rsidRPr="005C31D2" w:rsidRDefault="00376EC0" w:rsidP="0098627C">
      <w:pPr>
        <w:rPr>
          <w:sz w:val="28"/>
        </w:rPr>
      </w:pPr>
      <w:r w:rsidRPr="005C31D2">
        <w:rPr>
          <w:sz w:val="28"/>
        </w:rPr>
        <w:t xml:space="preserve">  Must not lose any records throughout the season</w:t>
      </w:r>
    </w:p>
    <w:p w:rsidR="002822A3" w:rsidRDefault="00B96788" w:rsidP="00B96788">
      <w:pPr>
        <w:rPr>
          <w:sz w:val="28"/>
        </w:rPr>
      </w:pPr>
      <w:r>
        <w:rPr>
          <w:sz w:val="28"/>
        </w:rPr>
        <w:t xml:space="preserve">  </w:t>
      </w:r>
      <w:r w:rsidR="002822A3" w:rsidRPr="005C31D2">
        <w:rPr>
          <w:sz w:val="28"/>
        </w:rPr>
        <w:t xml:space="preserve">Must allow simple and efficient use on the field </w:t>
      </w:r>
    </w:p>
    <w:p w:rsidR="00E611A2" w:rsidRDefault="00E611A2" w:rsidP="00B96788">
      <w:pPr>
        <w:rPr>
          <w:sz w:val="28"/>
        </w:rPr>
      </w:pPr>
      <w:r>
        <w:rPr>
          <w:sz w:val="28"/>
        </w:rPr>
        <w:t xml:space="preserve">  Can access and sort database in 250ms</w:t>
      </w:r>
    </w:p>
    <w:p w:rsidR="00102200" w:rsidRDefault="00102200" w:rsidP="00102200">
      <w:pPr>
        <w:rPr>
          <w:sz w:val="28"/>
        </w:rPr>
      </w:pPr>
      <w:r>
        <w:rPr>
          <w:sz w:val="28"/>
        </w:rPr>
        <w:t xml:space="preserve">  Can process at least 100 tardy records per upload </w:t>
      </w:r>
    </w:p>
    <w:p w:rsidR="007B356A" w:rsidRPr="005C31D2" w:rsidRDefault="007B356A" w:rsidP="00102200">
      <w:pPr>
        <w:rPr>
          <w:sz w:val="28"/>
        </w:rPr>
      </w:pPr>
      <w:r>
        <w:rPr>
          <w:sz w:val="28"/>
        </w:rPr>
        <w:t xml:space="preserve">  Can check in 400 student</w:t>
      </w:r>
      <w:r w:rsidR="00717FCC">
        <w:rPr>
          <w:sz w:val="28"/>
        </w:rPr>
        <w:t>s</w:t>
      </w:r>
      <w:r>
        <w:rPr>
          <w:sz w:val="28"/>
        </w:rPr>
        <w:t xml:space="preserve"> per day</w:t>
      </w:r>
    </w:p>
    <w:p w:rsidR="00E611A2" w:rsidRDefault="00102200" w:rsidP="0098627C">
      <w:pPr>
        <w:rPr>
          <w:b/>
          <w:i/>
          <w:sz w:val="28"/>
          <w:u w:val="single"/>
        </w:rPr>
      </w:pPr>
      <w:r>
        <w:rPr>
          <w:b/>
          <w:i/>
          <w:sz w:val="28"/>
          <w:u w:val="single"/>
        </w:rPr>
        <w:t xml:space="preserve"> </w:t>
      </w:r>
    </w:p>
    <w:p w:rsidR="00376EC0" w:rsidRPr="00056E03" w:rsidRDefault="00376EC0" w:rsidP="0098627C">
      <w:pPr>
        <w:rPr>
          <w:b/>
          <w:i/>
          <w:sz w:val="28"/>
          <w:u w:val="single"/>
        </w:rPr>
      </w:pPr>
      <w:r w:rsidRPr="00056E03">
        <w:rPr>
          <w:b/>
          <w:i/>
          <w:sz w:val="28"/>
          <w:u w:val="single"/>
        </w:rPr>
        <w:t>-Security</w:t>
      </w:r>
    </w:p>
    <w:p w:rsidR="00376EC0" w:rsidRDefault="000B0F8D" w:rsidP="0098627C">
      <w:pPr>
        <w:rPr>
          <w:sz w:val="28"/>
        </w:rPr>
      </w:pPr>
      <w:r>
        <w:rPr>
          <w:sz w:val="28"/>
        </w:rPr>
        <w:t xml:space="preserve">  Can’t compromise </w:t>
      </w:r>
      <w:proofErr w:type="spellStart"/>
      <w:r w:rsidR="009B18F0">
        <w:rPr>
          <w:sz w:val="28"/>
        </w:rPr>
        <w:t>NetID</w:t>
      </w:r>
      <w:r w:rsidR="00376EC0" w:rsidRPr="005C31D2">
        <w:rPr>
          <w:sz w:val="28"/>
        </w:rPr>
        <w:t>s</w:t>
      </w:r>
      <w:proofErr w:type="spellEnd"/>
      <w:r w:rsidR="00376EC0" w:rsidRPr="005C31D2">
        <w:rPr>
          <w:sz w:val="28"/>
        </w:rPr>
        <w:t>, passwords, attendance records, or grades</w:t>
      </w:r>
    </w:p>
    <w:p w:rsidR="00E24745" w:rsidRDefault="00E24745" w:rsidP="0098627C">
      <w:pPr>
        <w:rPr>
          <w:sz w:val="28"/>
        </w:rPr>
      </w:pPr>
      <w:r>
        <w:rPr>
          <w:sz w:val="28"/>
        </w:rPr>
        <w:t xml:space="preserve">  Only director</w:t>
      </w:r>
      <w:r w:rsidR="0055405F">
        <w:rPr>
          <w:sz w:val="28"/>
        </w:rPr>
        <w:t>s</w:t>
      </w:r>
      <w:r>
        <w:rPr>
          <w:sz w:val="28"/>
        </w:rPr>
        <w:t xml:space="preserve"> and student staff</w:t>
      </w:r>
      <w:r w:rsidR="0055405F">
        <w:rPr>
          <w:sz w:val="28"/>
        </w:rPr>
        <w:t>s</w:t>
      </w:r>
      <w:r>
        <w:rPr>
          <w:sz w:val="28"/>
        </w:rPr>
        <w:t xml:space="preserve"> can access students’ record</w:t>
      </w:r>
    </w:p>
    <w:p w:rsidR="00134188" w:rsidRPr="005C31D2" w:rsidRDefault="00E24745" w:rsidP="0098627C">
      <w:pPr>
        <w:rPr>
          <w:sz w:val="28"/>
        </w:rPr>
      </w:pPr>
      <w:r>
        <w:rPr>
          <w:sz w:val="28"/>
        </w:rPr>
        <w:t xml:space="preserve"> </w:t>
      </w:r>
    </w:p>
    <w:p w:rsidR="00376EC0" w:rsidRPr="00056E03" w:rsidRDefault="00376EC0" w:rsidP="0098627C">
      <w:pPr>
        <w:rPr>
          <w:b/>
          <w:i/>
          <w:sz w:val="28"/>
          <w:u w:val="single"/>
        </w:rPr>
      </w:pPr>
      <w:r w:rsidRPr="00056E03">
        <w:rPr>
          <w:b/>
          <w:i/>
          <w:sz w:val="28"/>
          <w:u w:val="single"/>
        </w:rPr>
        <w:t>-Maintainability</w:t>
      </w:r>
    </w:p>
    <w:p w:rsidR="00376EC0" w:rsidRDefault="00376EC0" w:rsidP="0098627C">
      <w:pPr>
        <w:rPr>
          <w:sz w:val="28"/>
        </w:rPr>
      </w:pPr>
      <w:r w:rsidRPr="005C31D2">
        <w:rPr>
          <w:sz w:val="28"/>
        </w:rPr>
        <w:t xml:space="preserve">  Must be usable from season-to-season</w:t>
      </w:r>
    </w:p>
    <w:p w:rsidR="00DA5CD4" w:rsidRDefault="00F8099A" w:rsidP="0098627C">
      <w:pPr>
        <w:rPr>
          <w:sz w:val="28"/>
        </w:rPr>
      </w:pPr>
      <w:r>
        <w:rPr>
          <w:sz w:val="28"/>
        </w:rPr>
        <w:t xml:space="preserve">  </w:t>
      </w:r>
      <w:r w:rsidR="002A7104">
        <w:rPr>
          <w:sz w:val="28"/>
        </w:rPr>
        <w:t xml:space="preserve">Easily </w:t>
      </w:r>
      <w:proofErr w:type="spellStart"/>
      <w:r w:rsidR="002A7104">
        <w:rPr>
          <w:sz w:val="28"/>
        </w:rPr>
        <w:t>debug</w:t>
      </w:r>
      <w:r w:rsidR="00876557">
        <w:rPr>
          <w:sz w:val="28"/>
        </w:rPr>
        <w:t>g</w:t>
      </w:r>
      <w:r w:rsidR="002A7104">
        <w:rPr>
          <w:sz w:val="28"/>
        </w:rPr>
        <w:t>able</w:t>
      </w:r>
      <w:proofErr w:type="spellEnd"/>
    </w:p>
    <w:p w:rsidR="00540DCD" w:rsidRDefault="00E64863" w:rsidP="0098627C">
      <w:pPr>
        <w:rPr>
          <w:sz w:val="28"/>
        </w:rPr>
      </w:pPr>
      <w:r>
        <w:rPr>
          <w:sz w:val="28"/>
        </w:rPr>
        <w:t xml:space="preserve"> </w:t>
      </w:r>
      <w:r w:rsidR="00540DCD">
        <w:rPr>
          <w:sz w:val="28"/>
        </w:rPr>
        <w:t xml:space="preserve"> </w:t>
      </w:r>
      <w:r>
        <w:rPr>
          <w:sz w:val="28"/>
        </w:rPr>
        <w:t>Records are</w:t>
      </w:r>
      <w:r w:rsidR="00540DCD">
        <w:rPr>
          <w:sz w:val="28"/>
        </w:rPr>
        <w:t xml:space="preserve"> persistent across system update </w:t>
      </w:r>
    </w:p>
    <w:p w:rsidR="00134188" w:rsidRPr="005C31D2" w:rsidRDefault="00134188" w:rsidP="0098627C">
      <w:pPr>
        <w:rPr>
          <w:sz w:val="28"/>
        </w:rPr>
      </w:pPr>
    </w:p>
    <w:p w:rsidR="00E611A2" w:rsidRDefault="00E611A2" w:rsidP="0098627C">
      <w:pPr>
        <w:rPr>
          <w:sz w:val="28"/>
        </w:rPr>
      </w:pPr>
    </w:p>
    <w:p w:rsidR="0098627C" w:rsidRPr="00D91045" w:rsidRDefault="0015565F" w:rsidP="003B3041">
      <w:pPr>
        <w:jc w:val="center"/>
        <w:rPr>
          <w:rFonts w:ascii="Times New Roman" w:hAnsi="Times New Roman" w:cs="Times New Roman"/>
          <w:b/>
          <w:sz w:val="28"/>
        </w:rPr>
      </w:pPr>
      <w:r w:rsidRPr="00D91045">
        <w:rPr>
          <w:sz w:val="28"/>
        </w:rPr>
        <w:br w:type="page"/>
      </w:r>
      <w:r w:rsidR="00A73B1A">
        <w:rPr>
          <w:rFonts w:ascii="Times New Roman" w:hAnsi="Times New Roman" w:cs="Times New Roman"/>
          <w:b/>
          <w:noProof/>
          <w:sz w:val="36"/>
        </w:rPr>
        <w:lastRenderedPageBreak/>
        <w:pict>
          <v:shape id="_x0000_s1328" type="#_x0000_t75" style="position:absolute;left:0;text-align:left;margin-left:-6.05pt;margin-top:22.9pt;width:552.3pt;height:683.85pt;z-index:251674112">
            <v:imagedata r:id="rId42" o:title="309_Flow_Diagram" cropleft="1707f"/>
          </v:shape>
        </w:pict>
      </w:r>
      <w:r w:rsidR="00C25243" w:rsidRPr="00D91045">
        <w:rPr>
          <w:rFonts w:ascii="Times New Roman" w:hAnsi="Times New Roman" w:cs="Times New Roman"/>
          <w:b/>
          <w:sz w:val="36"/>
        </w:rPr>
        <w:t>Screen Flow Diagram</w:t>
      </w:r>
    </w:p>
    <w:sectPr w:rsidR="0098627C" w:rsidRPr="00D91045" w:rsidSect="00376EC0">
      <w:footerReference w:type="default" r:id="rId43"/>
      <w:pgSz w:w="12240" w:h="15840"/>
      <w:pgMar w:top="720" w:right="720" w:bottom="720" w:left="720" w:header="708" w:footer="43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1F8C" w:rsidRDefault="00251F8C" w:rsidP="00376EC0">
      <w:pPr>
        <w:spacing w:line="240" w:lineRule="auto"/>
      </w:pPr>
      <w:r>
        <w:separator/>
      </w:r>
    </w:p>
  </w:endnote>
  <w:endnote w:type="continuationSeparator" w:id="0">
    <w:p w:rsidR="00251F8C" w:rsidRDefault="00251F8C" w:rsidP="00376E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8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3E52" w:rsidRDefault="00793E52">
    <w:pPr>
      <w:pStyle w:val="Footer"/>
      <w:jc w:val="right"/>
    </w:pPr>
    <w:r>
      <w:t xml:space="preserve">Team B4, CS 309 – Page </w:t>
    </w:r>
    <w:r w:rsidR="00251F8C">
      <w:fldChar w:fldCharType="begin"/>
    </w:r>
    <w:r w:rsidR="00251F8C">
      <w:instrText xml:space="preserve"> PAGE   \* MERGEFORMAT </w:instrText>
    </w:r>
    <w:r w:rsidR="00251F8C">
      <w:fldChar w:fldCharType="separate"/>
    </w:r>
    <w:r w:rsidR="00A73B1A">
      <w:rPr>
        <w:noProof/>
      </w:rPr>
      <w:t>16</w:t>
    </w:r>
    <w:r w:rsidR="00251F8C">
      <w:rPr>
        <w:noProof/>
      </w:rPr>
      <w:fldChar w:fldCharType="end"/>
    </w:r>
  </w:p>
  <w:p w:rsidR="00793E52" w:rsidRDefault="00793E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1F8C" w:rsidRDefault="00251F8C" w:rsidP="00376EC0">
      <w:pPr>
        <w:spacing w:line="240" w:lineRule="auto"/>
      </w:pPr>
      <w:r>
        <w:separator/>
      </w:r>
    </w:p>
  </w:footnote>
  <w:footnote w:type="continuationSeparator" w:id="0">
    <w:p w:rsidR="00251F8C" w:rsidRDefault="00251F8C" w:rsidP="00376EC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1258"/>
    <w:multiLevelType w:val="hybridMultilevel"/>
    <w:tmpl w:val="E5940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E8B2CAB"/>
    <w:multiLevelType w:val="hybridMultilevel"/>
    <w:tmpl w:val="45622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283E64"/>
    <w:multiLevelType w:val="hybridMultilevel"/>
    <w:tmpl w:val="6DD4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5D42662"/>
    <w:multiLevelType w:val="hybridMultilevel"/>
    <w:tmpl w:val="AC9EAD9E"/>
    <w:lvl w:ilvl="0" w:tplc="1B8065D8">
      <w:start w:val="1"/>
      <w:numFmt w:val="decimal"/>
      <w:lvlText w:val="%1."/>
      <w:lvlJc w:val="left"/>
      <w:pPr>
        <w:ind w:left="720" w:hanging="360"/>
      </w:pPr>
      <w:rPr>
        <w:rFonts w:ascii="Arial" w:hAnsi="Arial"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A932E1"/>
    <w:multiLevelType w:val="multilevel"/>
    <w:tmpl w:val="1A464D5E"/>
    <w:lvl w:ilvl="0">
      <w:start w:val="1"/>
      <w:numFmt w:val="bullet"/>
      <w:lvlText w:val=""/>
      <w:lvlJc w:val="left"/>
      <w:pPr>
        <w:tabs>
          <w:tab w:val="num" w:pos="360"/>
        </w:tabs>
        <w:ind w:left="360" w:hanging="360"/>
      </w:pPr>
      <w:rPr>
        <w:rFonts w:ascii="Wingdings 2" w:hAnsi="Wingdings 2" w:cs="Wingdings 2" w:hint="default"/>
      </w:rPr>
    </w:lvl>
    <w:lvl w:ilvl="1">
      <w:start w:val="1"/>
      <w:numFmt w:val="bullet"/>
      <w:lvlText w:val="◦"/>
      <w:lvlJc w:val="left"/>
      <w:pPr>
        <w:tabs>
          <w:tab w:val="num" w:pos="720"/>
        </w:tabs>
        <w:ind w:left="720" w:hanging="360"/>
      </w:pPr>
      <w:rPr>
        <w:rFonts w:ascii="OpenSymbol" w:eastAsia="Times New Roman" w:hAnsi="OpenSymbol" w:cs="OpenSymbol" w:hint="eastAsia"/>
      </w:rPr>
    </w:lvl>
    <w:lvl w:ilvl="2">
      <w:start w:val="1"/>
      <w:numFmt w:val="bullet"/>
      <w:lvlText w:val="▪"/>
      <w:lvlJc w:val="left"/>
      <w:pPr>
        <w:tabs>
          <w:tab w:val="num" w:pos="1080"/>
        </w:tabs>
        <w:ind w:left="1080" w:hanging="360"/>
      </w:pPr>
      <w:rPr>
        <w:rFonts w:ascii="OpenSymbol" w:eastAsia="Times New Roman" w:hAnsi="OpenSymbol" w:cs="OpenSymbol" w:hint="eastAsia"/>
      </w:rPr>
    </w:lvl>
    <w:lvl w:ilvl="3">
      <w:start w:val="1"/>
      <w:numFmt w:val="bullet"/>
      <w:lvlText w:val=""/>
      <w:lvlJc w:val="left"/>
      <w:pPr>
        <w:tabs>
          <w:tab w:val="num" w:pos="1440"/>
        </w:tabs>
        <w:ind w:left="1440" w:hanging="360"/>
      </w:pPr>
      <w:rPr>
        <w:rFonts w:ascii="Wingdings 2" w:hAnsi="Wingdings 2" w:cs="Wingdings 2" w:hint="default"/>
      </w:rPr>
    </w:lvl>
    <w:lvl w:ilvl="4">
      <w:start w:val="1"/>
      <w:numFmt w:val="bullet"/>
      <w:lvlText w:val="◦"/>
      <w:lvlJc w:val="left"/>
      <w:pPr>
        <w:tabs>
          <w:tab w:val="num" w:pos="1800"/>
        </w:tabs>
        <w:ind w:left="1800" w:hanging="360"/>
      </w:pPr>
      <w:rPr>
        <w:rFonts w:ascii="OpenSymbol" w:eastAsia="Times New Roman" w:hAnsi="OpenSymbol" w:cs="OpenSymbol" w:hint="eastAsia"/>
      </w:rPr>
    </w:lvl>
    <w:lvl w:ilvl="5">
      <w:start w:val="1"/>
      <w:numFmt w:val="bullet"/>
      <w:lvlText w:val="▪"/>
      <w:lvlJc w:val="left"/>
      <w:pPr>
        <w:tabs>
          <w:tab w:val="num" w:pos="2160"/>
        </w:tabs>
        <w:ind w:left="2160" w:hanging="360"/>
      </w:pPr>
      <w:rPr>
        <w:rFonts w:ascii="OpenSymbol" w:eastAsia="Times New Roman" w:hAnsi="OpenSymbol" w:cs="OpenSymbol" w:hint="eastAsia"/>
      </w:rPr>
    </w:lvl>
    <w:lvl w:ilvl="6">
      <w:start w:val="1"/>
      <w:numFmt w:val="bullet"/>
      <w:lvlText w:val=""/>
      <w:lvlJc w:val="left"/>
      <w:pPr>
        <w:tabs>
          <w:tab w:val="num" w:pos="2520"/>
        </w:tabs>
        <w:ind w:left="2520" w:hanging="360"/>
      </w:pPr>
      <w:rPr>
        <w:rFonts w:ascii="Wingdings 2" w:hAnsi="Wingdings 2" w:cs="Wingdings 2" w:hint="default"/>
      </w:rPr>
    </w:lvl>
    <w:lvl w:ilvl="7">
      <w:start w:val="1"/>
      <w:numFmt w:val="bullet"/>
      <w:lvlText w:val="◦"/>
      <w:lvlJc w:val="left"/>
      <w:pPr>
        <w:tabs>
          <w:tab w:val="num" w:pos="2880"/>
        </w:tabs>
        <w:ind w:left="2880" w:hanging="360"/>
      </w:pPr>
      <w:rPr>
        <w:rFonts w:ascii="OpenSymbol" w:eastAsia="Times New Roman" w:hAnsi="OpenSymbol" w:cs="OpenSymbol" w:hint="eastAsia"/>
      </w:rPr>
    </w:lvl>
    <w:lvl w:ilvl="8">
      <w:start w:val="1"/>
      <w:numFmt w:val="bullet"/>
      <w:lvlText w:val="▪"/>
      <w:lvlJc w:val="left"/>
      <w:pPr>
        <w:tabs>
          <w:tab w:val="num" w:pos="3240"/>
        </w:tabs>
        <w:ind w:left="3240" w:hanging="360"/>
      </w:pPr>
      <w:rPr>
        <w:rFonts w:ascii="OpenSymbol" w:eastAsia="Times New Roman" w:hAnsi="OpenSymbol" w:cs="OpenSymbol" w:hint="eastAsia"/>
      </w:rPr>
    </w:lvl>
  </w:abstractNum>
  <w:abstractNum w:abstractNumId="5">
    <w:nsid w:val="25556476"/>
    <w:multiLevelType w:val="hybridMultilevel"/>
    <w:tmpl w:val="7E5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79B3248"/>
    <w:multiLevelType w:val="hybridMultilevel"/>
    <w:tmpl w:val="9F341C92"/>
    <w:lvl w:ilvl="0" w:tplc="797AC466">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7CA1ED4"/>
    <w:multiLevelType w:val="hybridMultilevel"/>
    <w:tmpl w:val="E69452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BBF6F3D"/>
    <w:multiLevelType w:val="hybridMultilevel"/>
    <w:tmpl w:val="A50C6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1B473F"/>
    <w:multiLevelType w:val="hybridMultilevel"/>
    <w:tmpl w:val="1A1E4F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30170BE"/>
    <w:multiLevelType w:val="hybridMultilevel"/>
    <w:tmpl w:val="7D36F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D46E8F"/>
    <w:multiLevelType w:val="hybridMultilevel"/>
    <w:tmpl w:val="7E5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6DA5DD1"/>
    <w:multiLevelType w:val="hybridMultilevel"/>
    <w:tmpl w:val="2F622172"/>
    <w:lvl w:ilvl="0" w:tplc="6ECCE940">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F0B1236"/>
    <w:multiLevelType w:val="hybridMultilevel"/>
    <w:tmpl w:val="53F653AA"/>
    <w:lvl w:ilvl="0" w:tplc="3C480584">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FA952F0"/>
    <w:multiLevelType w:val="hybridMultilevel"/>
    <w:tmpl w:val="9A727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3F3AEF"/>
    <w:multiLevelType w:val="hybridMultilevel"/>
    <w:tmpl w:val="526A1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5373E24"/>
    <w:multiLevelType w:val="hybridMultilevel"/>
    <w:tmpl w:val="D8FCD76A"/>
    <w:lvl w:ilvl="0" w:tplc="96B87C2C">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85B398B"/>
    <w:multiLevelType w:val="hybridMultilevel"/>
    <w:tmpl w:val="7D800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837C31"/>
    <w:multiLevelType w:val="hybridMultilevel"/>
    <w:tmpl w:val="E19E2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3F12949"/>
    <w:multiLevelType w:val="hybridMultilevel"/>
    <w:tmpl w:val="7D36F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7"/>
  </w:num>
  <w:num w:numId="3">
    <w:abstractNumId w:val="7"/>
  </w:num>
  <w:num w:numId="4">
    <w:abstractNumId w:val="2"/>
  </w:num>
  <w:num w:numId="5">
    <w:abstractNumId w:val="8"/>
  </w:num>
  <w:num w:numId="6">
    <w:abstractNumId w:val="9"/>
  </w:num>
  <w:num w:numId="7">
    <w:abstractNumId w:val="0"/>
  </w:num>
  <w:num w:numId="8">
    <w:abstractNumId w:val="15"/>
  </w:num>
  <w:num w:numId="9">
    <w:abstractNumId w:val="5"/>
  </w:num>
  <w:num w:numId="10">
    <w:abstractNumId w:val="11"/>
  </w:num>
  <w:num w:numId="11">
    <w:abstractNumId w:val="13"/>
  </w:num>
  <w:num w:numId="12">
    <w:abstractNumId w:val="18"/>
  </w:num>
  <w:num w:numId="13">
    <w:abstractNumId w:val="14"/>
  </w:num>
  <w:num w:numId="14">
    <w:abstractNumId w:val="12"/>
  </w:num>
  <w:num w:numId="15">
    <w:abstractNumId w:val="16"/>
  </w:num>
  <w:num w:numId="16">
    <w:abstractNumId w:val="3"/>
  </w:num>
  <w:num w:numId="17">
    <w:abstractNumId w:val="6"/>
  </w:num>
  <w:num w:numId="18">
    <w:abstractNumId w:val="19"/>
  </w:num>
  <w:num w:numId="19">
    <w:abstractNumId w:val="1"/>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77B3E"/>
    <w:rsid w:val="00000D00"/>
    <w:rsid w:val="00026C71"/>
    <w:rsid w:val="00040A36"/>
    <w:rsid w:val="000425B5"/>
    <w:rsid w:val="000478FA"/>
    <w:rsid w:val="000563F9"/>
    <w:rsid w:val="00056E03"/>
    <w:rsid w:val="000605ED"/>
    <w:rsid w:val="00067057"/>
    <w:rsid w:val="00067E3B"/>
    <w:rsid w:val="000722A9"/>
    <w:rsid w:val="00075B59"/>
    <w:rsid w:val="00077D67"/>
    <w:rsid w:val="0008406D"/>
    <w:rsid w:val="000856C1"/>
    <w:rsid w:val="000866BE"/>
    <w:rsid w:val="00087F7C"/>
    <w:rsid w:val="00093312"/>
    <w:rsid w:val="0009538F"/>
    <w:rsid w:val="000A3769"/>
    <w:rsid w:val="000A6D2B"/>
    <w:rsid w:val="000B0F8D"/>
    <w:rsid w:val="000B4527"/>
    <w:rsid w:val="000C0CCD"/>
    <w:rsid w:val="000C77BB"/>
    <w:rsid w:val="000D0D1F"/>
    <w:rsid w:val="000D1B76"/>
    <w:rsid w:val="000E3A0E"/>
    <w:rsid w:val="000E65F7"/>
    <w:rsid w:val="000F2611"/>
    <w:rsid w:val="000F395E"/>
    <w:rsid w:val="000F3C53"/>
    <w:rsid w:val="00102200"/>
    <w:rsid w:val="0010368F"/>
    <w:rsid w:val="00104ADB"/>
    <w:rsid w:val="0011734A"/>
    <w:rsid w:val="00126CB8"/>
    <w:rsid w:val="00134188"/>
    <w:rsid w:val="0014614F"/>
    <w:rsid w:val="0015565F"/>
    <w:rsid w:val="001663D4"/>
    <w:rsid w:val="00171265"/>
    <w:rsid w:val="00182AFE"/>
    <w:rsid w:val="001859F1"/>
    <w:rsid w:val="001B5120"/>
    <w:rsid w:val="001D7181"/>
    <w:rsid w:val="001D729F"/>
    <w:rsid w:val="001E0354"/>
    <w:rsid w:val="001E5D38"/>
    <w:rsid w:val="001E7874"/>
    <w:rsid w:val="001F3957"/>
    <w:rsid w:val="001F39A0"/>
    <w:rsid w:val="002215E7"/>
    <w:rsid w:val="002219F4"/>
    <w:rsid w:val="00227C04"/>
    <w:rsid w:val="00230874"/>
    <w:rsid w:val="0023263B"/>
    <w:rsid w:val="0023346A"/>
    <w:rsid w:val="00245178"/>
    <w:rsid w:val="00251F8C"/>
    <w:rsid w:val="00257E16"/>
    <w:rsid w:val="002711CA"/>
    <w:rsid w:val="00272B32"/>
    <w:rsid w:val="00272F0E"/>
    <w:rsid w:val="002822A3"/>
    <w:rsid w:val="002A2829"/>
    <w:rsid w:val="002A3CE7"/>
    <w:rsid w:val="002A3E89"/>
    <w:rsid w:val="002A7104"/>
    <w:rsid w:val="002A7DEE"/>
    <w:rsid w:val="002B1734"/>
    <w:rsid w:val="002B4325"/>
    <w:rsid w:val="002B6EEE"/>
    <w:rsid w:val="002B7705"/>
    <w:rsid w:val="002C0CCF"/>
    <w:rsid w:val="002E0F04"/>
    <w:rsid w:val="002E7217"/>
    <w:rsid w:val="002E734E"/>
    <w:rsid w:val="002F155B"/>
    <w:rsid w:val="002F29D7"/>
    <w:rsid w:val="002F3BC6"/>
    <w:rsid w:val="003029E5"/>
    <w:rsid w:val="00307693"/>
    <w:rsid w:val="00311941"/>
    <w:rsid w:val="00321197"/>
    <w:rsid w:val="003222A5"/>
    <w:rsid w:val="00323B5E"/>
    <w:rsid w:val="00324D1E"/>
    <w:rsid w:val="00363D1D"/>
    <w:rsid w:val="00376EC0"/>
    <w:rsid w:val="00382FAA"/>
    <w:rsid w:val="00386BBF"/>
    <w:rsid w:val="003A7006"/>
    <w:rsid w:val="003B3041"/>
    <w:rsid w:val="003B7D7D"/>
    <w:rsid w:val="003C05B2"/>
    <w:rsid w:val="003C4DA4"/>
    <w:rsid w:val="003D12F5"/>
    <w:rsid w:val="003E5802"/>
    <w:rsid w:val="003E6FBE"/>
    <w:rsid w:val="003F6E00"/>
    <w:rsid w:val="00407BD9"/>
    <w:rsid w:val="00412789"/>
    <w:rsid w:val="0041416E"/>
    <w:rsid w:val="004431C6"/>
    <w:rsid w:val="0044369B"/>
    <w:rsid w:val="004511DC"/>
    <w:rsid w:val="00460F73"/>
    <w:rsid w:val="00467744"/>
    <w:rsid w:val="004721C0"/>
    <w:rsid w:val="004723AA"/>
    <w:rsid w:val="00483D47"/>
    <w:rsid w:val="00492B89"/>
    <w:rsid w:val="0049783B"/>
    <w:rsid w:val="004A0DC8"/>
    <w:rsid w:val="004A2C71"/>
    <w:rsid w:val="004B1D52"/>
    <w:rsid w:val="004C182A"/>
    <w:rsid w:val="004C7BD3"/>
    <w:rsid w:val="004D0CE1"/>
    <w:rsid w:val="004E2B1A"/>
    <w:rsid w:val="005033DC"/>
    <w:rsid w:val="00503A1F"/>
    <w:rsid w:val="00523311"/>
    <w:rsid w:val="00540DCD"/>
    <w:rsid w:val="005451CA"/>
    <w:rsid w:val="00547A5F"/>
    <w:rsid w:val="00550181"/>
    <w:rsid w:val="0055405F"/>
    <w:rsid w:val="00575330"/>
    <w:rsid w:val="00577A46"/>
    <w:rsid w:val="005860DB"/>
    <w:rsid w:val="005916AF"/>
    <w:rsid w:val="00594850"/>
    <w:rsid w:val="005C00D5"/>
    <w:rsid w:val="005C1AAE"/>
    <w:rsid w:val="005C31D2"/>
    <w:rsid w:val="005C4101"/>
    <w:rsid w:val="005D1DF8"/>
    <w:rsid w:val="005D3B19"/>
    <w:rsid w:val="005D4A8B"/>
    <w:rsid w:val="005D5523"/>
    <w:rsid w:val="005F3BA6"/>
    <w:rsid w:val="005F6DCC"/>
    <w:rsid w:val="00612A68"/>
    <w:rsid w:val="00626FBD"/>
    <w:rsid w:val="0063424E"/>
    <w:rsid w:val="00637E36"/>
    <w:rsid w:val="00642BF6"/>
    <w:rsid w:val="006459E2"/>
    <w:rsid w:val="00651385"/>
    <w:rsid w:val="00671331"/>
    <w:rsid w:val="00672260"/>
    <w:rsid w:val="00675474"/>
    <w:rsid w:val="00675B76"/>
    <w:rsid w:val="00684F88"/>
    <w:rsid w:val="00685679"/>
    <w:rsid w:val="006857A3"/>
    <w:rsid w:val="006908A7"/>
    <w:rsid w:val="0069694B"/>
    <w:rsid w:val="006A0C0B"/>
    <w:rsid w:val="006B552E"/>
    <w:rsid w:val="006B6F8B"/>
    <w:rsid w:val="006C02AA"/>
    <w:rsid w:val="006C7CE1"/>
    <w:rsid w:val="006D7338"/>
    <w:rsid w:val="006E548F"/>
    <w:rsid w:val="006F28CA"/>
    <w:rsid w:val="006F624A"/>
    <w:rsid w:val="006F66E6"/>
    <w:rsid w:val="00702EA2"/>
    <w:rsid w:val="00706A83"/>
    <w:rsid w:val="00717FCC"/>
    <w:rsid w:val="007254DC"/>
    <w:rsid w:val="0073686B"/>
    <w:rsid w:val="00743D8A"/>
    <w:rsid w:val="007474E2"/>
    <w:rsid w:val="00776E23"/>
    <w:rsid w:val="00781807"/>
    <w:rsid w:val="00791514"/>
    <w:rsid w:val="00793ABC"/>
    <w:rsid w:val="00793E52"/>
    <w:rsid w:val="007A2301"/>
    <w:rsid w:val="007B2F90"/>
    <w:rsid w:val="007B356A"/>
    <w:rsid w:val="007B65A8"/>
    <w:rsid w:val="007B787E"/>
    <w:rsid w:val="007C6CDC"/>
    <w:rsid w:val="007C6D52"/>
    <w:rsid w:val="007C7FEB"/>
    <w:rsid w:val="007D5A2B"/>
    <w:rsid w:val="007E6823"/>
    <w:rsid w:val="007E7D03"/>
    <w:rsid w:val="007F35EC"/>
    <w:rsid w:val="00804D8F"/>
    <w:rsid w:val="00810C93"/>
    <w:rsid w:val="0081692B"/>
    <w:rsid w:val="0083638F"/>
    <w:rsid w:val="00845B7A"/>
    <w:rsid w:val="00846830"/>
    <w:rsid w:val="00857D95"/>
    <w:rsid w:val="00870833"/>
    <w:rsid w:val="00872EB0"/>
    <w:rsid w:val="008732BC"/>
    <w:rsid w:val="00876557"/>
    <w:rsid w:val="008872D5"/>
    <w:rsid w:val="008A00A6"/>
    <w:rsid w:val="008A649C"/>
    <w:rsid w:val="008A6A3A"/>
    <w:rsid w:val="008A6EF2"/>
    <w:rsid w:val="008B3CD1"/>
    <w:rsid w:val="008C26AC"/>
    <w:rsid w:val="008C458D"/>
    <w:rsid w:val="008D39B6"/>
    <w:rsid w:val="008F3A85"/>
    <w:rsid w:val="008F6B67"/>
    <w:rsid w:val="009112B2"/>
    <w:rsid w:val="009167A5"/>
    <w:rsid w:val="00923AB1"/>
    <w:rsid w:val="00924A42"/>
    <w:rsid w:val="00925DB9"/>
    <w:rsid w:val="00926679"/>
    <w:rsid w:val="009409FB"/>
    <w:rsid w:val="009430C3"/>
    <w:rsid w:val="00961DDF"/>
    <w:rsid w:val="0096633F"/>
    <w:rsid w:val="00977086"/>
    <w:rsid w:val="00983953"/>
    <w:rsid w:val="0098627C"/>
    <w:rsid w:val="009950A9"/>
    <w:rsid w:val="00997BD5"/>
    <w:rsid w:val="009A4B28"/>
    <w:rsid w:val="009B0255"/>
    <w:rsid w:val="009B0BBD"/>
    <w:rsid w:val="009B1471"/>
    <w:rsid w:val="009B18F0"/>
    <w:rsid w:val="009D3788"/>
    <w:rsid w:val="009E1C82"/>
    <w:rsid w:val="009F22EB"/>
    <w:rsid w:val="009F4239"/>
    <w:rsid w:val="009F4E48"/>
    <w:rsid w:val="00A02432"/>
    <w:rsid w:val="00A043C7"/>
    <w:rsid w:val="00A141C8"/>
    <w:rsid w:val="00A254F3"/>
    <w:rsid w:val="00A373B4"/>
    <w:rsid w:val="00A4272B"/>
    <w:rsid w:val="00A73B1A"/>
    <w:rsid w:val="00A76EFC"/>
    <w:rsid w:val="00A77633"/>
    <w:rsid w:val="00A77B3E"/>
    <w:rsid w:val="00A80733"/>
    <w:rsid w:val="00A86004"/>
    <w:rsid w:val="00A87D6F"/>
    <w:rsid w:val="00AA1DB1"/>
    <w:rsid w:val="00AA3E02"/>
    <w:rsid w:val="00AA731F"/>
    <w:rsid w:val="00AB0BDA"/>
    <w:rsid w:val="00AD0D92"/>
    <w:rsid w:val="00AE351E"/>
    <w:rsid w:val="00AF6F0B"/>
    <w:rsid w:val="00B01F65"/>
    <w:rsid w:val="00B15AEE"/>
    <w:rsid w:val="00B3148B"/>
    <w:rsid w:val="00B36DC0"/>
    <w:rsid w:val="00B40284"/>
    <w:rsid w:val="00B42CD6"/>
    <w:rsid w:val="00B46B70"/>
    <w:rsid w:val="00B620BD"/>
    <w:rsid w:val="00B629C1"/>
    <w:rsid w:val="00B6477C"/>
    <w:rsid w:val="00B66814"/>
    <w:rsid w:val="00B82758"/>
    <w:rsid w:val="00B9557A"/>
    <w:rsid w:val="00B96788"/>
    <w:rsid w:val="00BA013C"/>
    <w:rsid w:val="00BA134B"/>
    <w:rsid w:val="00BA240C"/>
    <w:rsid w:val="00BA3736"/>
    <w:rsid w:val="00BB738E"/>
    <w:rsid w:val="00BC746F"/>
    <w:rsid w:val="00BD38C9"/>
    <w:rsid w:val="00BE5AFB"/>
    <w:rsid w:val="00BE7A50"/>
    <w:rsid w:val="00BF050C"/>
    <w:rsid w:val="00BF538A"/>
    <w:rsid w:val="00C01D0C"/>
    <w:rsid w:val="00C11033"/>
    <w:rsid w:val="00C23130"/>
    <w:rsid w:val="00C25243"/>
    <w:rsid w:val="00C25DF9"/>
    <w:rsid w:val="00C30E62"/>
    <w:rsid w:val="00C31D4B"/>
    <w:rsid w:val="00C33A7B"/>
    <w:rsid w:val="00C436D1"/>
    <w:rsid w:val="00C44755"/>
    <w:rsid w:val="00C65888"/>
    <w:rsid w:val="00C66E16"/>
    <w:rsid w:val="00C933AA"/>
    <w:rsid w:val="00C9358D"/>
    <w:rsid w:val="00C9454D"/>
    <w:rsid w:val="00CB2196"/>
    <w:rsid w:val="00CC24D9"/>
    <w:rsid w:val="00CC307E"/>
    <w:rsid w:val="00CC4795"/>
    <w:rsid w:val="00CD256B"/>
    <w:rsid w:val="00CD4942"/>
    <w:rsid w:val="00CE0902"/>
    <w:rsid w:val="00CE1886"/>
    <w:rsid w:val="00CE7CBE"/>
    <w:rsid w:val="00CF357F"/>
    <w:rsid w:val="00D0092A"/>
    <w:rsid w:val="00D03A39"/>
    <w:rsid w:val="00D07C5E"/>
    <w:rsid w:val="00D1148D"/>
    <w:rsid w:val="00D11CAC"/>
    <w:rsid w:val="00D12704"/>
    <w:rsid w:val="00D155FF"/>
    <w:rsid w:val="00D26584"/>
    <w:rsid w:val="00D3091C"/>
    <w:rsid w:val="00D33F71"/>
    <w:rsid w:val="00D44B7E"/>
    <w:rsid w:val="00D44E44"/>
    <w:rsid w:val="00D4668F"/>
    <w:rsid w:val="00D52989"/>
    <w:rsid w:val="00D55093"/>
    <w:rsid w:val="00D56349"/>
    <w:rsid w:val="00D60458"/>
    <w:rsid w:val="00D61098"/>
    <w:rsid w:val="00D65A6F"/>
    <w:rsid w:val="00D85C14"/>
    <w:rsid w:val="00D87E14"/>
    <w:rsid w:val="00D91045"/>
    <w:rsid w:val="00DA4B79"/>
    <w:rsid w:val="00DA5A47"/>
    <w:rsid w:val="00DA5CD4"/>
    <w:rsid w:val="00DA6191"/>
    <w:rsid w:val="00DA62E8"/>
    <w:rsid w:val="00DA67E0"/>
    <w:rsid w:val="00DB3027"/>
    <w:rsid w:val="00DC1AD8"/>
    <w:rsid w:val="00DD0671"/>
    <w:rsid w:val="00DE2B0F"/>
    <w:rsid w:val="00DF08D4"/>
    <w:rsid w:val="00DF4C4C"/>
    <w:rsid w:val="00E10CE3"/>
    <w:rsid w:val="00E137D2"/>
    <w:rsid w:val="00E17203"/>
    <w:rsid w:val="00E225DF"/>
    <w:rsid w:val="00E24745"/>
    <w:rsid w:val="00E324C8"/>
    <w:rsid w:val="00E433E2"/>
    <w:rsid w:val="00E452EA"/>
    <w:rsid w:val="00E461D1"/>
    <w:rsid w:val="00E51824"/>
    <w:rsid w:val="00E54B04"/>
    <w:rsid w:val="00E60E7A"/>
    <w:rsid w:val="00E611A2"/>
    <w:rsid w:val="00E621F9"/>
    <w:rsid w:val="00E63142"/>
    <w:rsid w:val="00E63965"/>
    <w:rsid w:val="00E64863"/>
    <w:rsid w:val="00E661D4"/>
    <w:rsid w:val="00E72236"/>
    <w:rsid w:val="00E7339A"/>
    <w:rsid w:val="00E92295"/>
    <w:rsid w:val="00EA33AA"/>
    <w:rsid w:val="00EA4A86"/>
    <w:rsid w:val="00EA747C"/>
    <w:rsid w:val="00EB61A0"/>
    <w:rsid w:val="00ED103A"/>
    <w:rsid w:val="00ED113B"/>
    <w:rsid w:val="00EE25F9"/>
    <w:rsid w:val="00EE2DE3"/>
    <w:rsid w:val="00EF119F"/>
    <w:rsid w:val="00F05368"/>
    <w:rsid w:val="00F076A6"/>
    <w:rsid w:val="00F1429E"/>
    <w:rsid w:val="00F15BF7"/>
    <w:rsid w:val="00F17ED9"/>
    <w:rsid w:val="00F20147"/>
    <w:rsid w:val="00F253FD"/>
    <w:rsid w:val="00F26B50"/>
    <w:rsid w:val="00F30857"/>
    <w:rsid w:val="00F36D37"/>
    <w:rsid w:val="00F45EA9"/>
    <w:rsid w:val="00F67B51"/>
    <w:rsid w:val="00F742B0"/>
    <w:rsid w:val="00F8099A"/>
    <w:rsid w:val="00F9146E"/>
    <w:rsid w:val="00FB1B17"/>
    <w:rsid w:val="00FB4DFA"/>
    <w:rsid w:val="00FB6DA7"/>
    <w:rsid w:val="00FC4F56"/>
    <w:rsid w:val="00FC5E6A"/>
    <w:rsid w:val="00FF7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736"/>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imes New Roman"/>
      <w:sz w:val="16"/>
      <w:szCs w:val="16"/>
    </w:rPr>
  </w:style>
  <w:style w:type="character" w:customStyle="1" w:styleId="BalloonTextChar">
    <w:name w:val="Balloon Text Char"/>
    <w:link w:val="BalloonText"/>
    <w:rsid w:val="003C05B2"/>
    <w:rPr>
      <w:rFonts w:ascii="Tahoma" w:eastAsia="Arial" w:hAnsi="Tahoma" w:cs="Tahoma"/>
      <w:color w:val="000000"/>
      <w:sz w:val="16"/>
      <w:szCs w:val="16"/>
    </w:rPr>
  </w:style>
  <w:style w:type="character" w:styleId="CommentReference">
    <w:name w:val="annotation reference"/>
    <w:rsid w:val="00E621F9"/>
    <w:rPr>
      <w:sz w:val="16"/>
      <w:szCs w:val="16"/>
    </w:rPr>
  </w:style>
  <w:style w:type="paragraph" w:styleId="CommentText">
    <w:name w:val="annotation text"/>
    <w:basedOn w:val="Normal"/>
    <w:link w:val="CommentTextChar"/>
    <w:rsid w:val="00E621F9"/>
    <w:rPr>
      <w:rFonts w:cs="Times New Roman"/>
      <w:sz w:val="20"/>
      <w:szCs w:val="20"/>
    </w:rPr>
  </w:style>
  <w:style w:type="character" w:customStyle="1" w:styleId="CommentTextChar">
    <w:name w:val="Comment Text Char"/>
    <w:link w:val="CommentText"/>
    <w:rsid w:val="00E621F9"/>
    <w:rPr>
      <w:rFonts w:ascii="Arial" w:eastAsia="Arial" w:hAnsi="Arial" w:cs="Arial"/>
      <w:color w:val="000000"/>
    </w:rPr>
  </w:style>
  <w:style w:type="paragraph" w:styleId="CommentSubject">
    <w:name w:val="annotation subject"/>
    <w:basedOn w:val="CommentText"/>
    <w:next w:val="CommentText"/>
    <w:link w:val="CommentSubjectChar"/>
    <w:rsid w:val="00E621F9"/>
    <w:rPr>
      <w:b/>
      <w:bCs/>
    </w:rPr>
  </w:style>
  <w:style w:type="character" w:customStyle="1" w:styleId="CommentSubjectChar">
    <w:name w:val="Comment Subject Char"/>
    <w:link w:val="CommentSubject"/>
    <w:rsid w:val="00E621F9"/>
    <w:rPr>
      <w:rFonts w:ascii="Arial" w:eastAsia="Arial" w:hAnsi="Arial" w:cs="Arial"/>
      <w:b/>
      <w:bCs/>
      <w:color w:val="000000"/>
    </w:rPr>
  </w:style>
  <w:style w:type="paragraph" w:styleId="Header">
    <w:name w:val="header"/>
    <w:basedOn w:val="Normal"/>
    <w:link w:val="HeaderChar"/>
    <w:rsid w:val="00376EC0"/>
    <w:pPr>
      <w:tabs>
        <w:tab w:val="center" w:pos="4680"/>
        <w:tab w:val="right" w:pos="9360"/>
      </w:tabs>
    </w:pPr>
    <w:rPr>
      <w:rFonts w:cs="Times New Roman"/>
    </w:rPr>
  </w:style>
  <w:style w:type="character" w:customStyle="1" w:styleId="HeaderChar">
    <w:name w:val="Header Char"/>
    <w:link w:val="Header"/>
    <w:rsid w:val="00376EC0"/>
    <w:rPr>
      <w:rFonts w:ascii="Arial" w:eastAsia="Arial" w:hAnsi="Arial" w:cs="Arial"/>
      <w:color w:val="000000"/>
      <w:sz w:val="22"/>
      <w:szCs w:val="22"/>
    </w:rPr>
  </w:style>
  <w:style w:type="paragraph" w:styleId="Footer">
    <w:name w:val="footer"/>
    <w:basedOn w:val="Normal"/>
    <w:link w:val="FooterChar"/>
    <w:uiPriority w:val="99"/>
    <w:rsid w:val="00376EC0"/>
    <w:pPr>
      <w:tabs>
        <w:tab w:val="center" w:pos="4680"/>
        <w:tab w:val="right" w:pos="9360"/>
      </w:tabs>
    </w:pPr>
    <w:rPr>
      <w:rFonts w:cs="Times New Roman"/>
    </w:rPr>
  </w:style>
  <w:style w:type="character" w:customStyle="1" w:styleId="FooterChar">
    <w:name w:val="Footer Char"/>
    <w:link w:val="Footer"/>
    <w:uiPriority w:val="99"/>
    <w:rsid w:val="00376EC0"/>
    <w:rPr>
      <w:rFonts w:ascii="Arial" w:eastAsia="Arial" w:hAnsi="Arial" w:cs="Arial"/>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37A56C-4E54-40E9-B30E-4C6CBA565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E8E3AC50.dotm</Template>
  <TotalTime>767</TotalTime>
  <Pages>37</Pages>
  <Words>6154</Words>
  <Characters>35078</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Ullerich, Curtis C</cp:lastModifiedBy>
  <cp:revision>344</cp:revision>
  <cp:lastPrinted>2012-01-24T03:32:00Z</cp:lastPrinted>
  <dcterms:created xsi:type="dcterms:W3CDTF">2012-01-23T05:25:00Z</dcterms:created>
  <dcterms:modified xsi:type="dcterms:W3CDTF">2012-01-29T02:58:00Z</dcterms:modified>
</cp:coreProperties>
</file>